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10F703" w14:textId="77777777" w:rsidR="004107FE" w:rsidRPr="00AE7CDA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33E1212F" w14:textId="77777777" w:rsidR="004107FE" w:rsidRPr="00AE7CDA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EC2D28D" w14:textId="77777777" w:rsidR="004107FE" w:rsidRPr="00AE7CDA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3145A30" w14:textId="77777777" w:rsidR="004107FE" w:rsidRPr="00AE7CDA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ED4E403" w14:textId="77777777" w:rsidR="004107FE" w:rsidRPr="00AE7CDA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83C3B9A" w14:textId="77777777" w:rsidR="004107FE" w:rsidRPr="00AE7CDA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9C76E2B" w14:textId="77777777" w:rsidR="004107FE" w:rsidRPr="00AE7CDA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2DA3EC4" w14:textId="77777777" w:rsidR="004107FE" w:rsidRPr="00AE7CDA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9A6A231" w14:textId="77777777" w:rsidR="004107FE" w:rsidRPr="00AE7CDA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8A92C76" w14:textId="77777777" w:rsidR="004107FE" w:rsidRPr="00AE7CDA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1B6BAE" w14:textId="77777777" w:rsidR="004107FE" w:rsidRPr="00AE7CDA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FFED09E" w14:textId="77777777" w:rsidR="004107FE" w:rsidRPr="00AE7CDA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D963881" w14:textId="77777777" w:rsidR="004107FE" w:rsidRPr="00AE7CDA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702977D" w14:textId="77777777" w:rsidR="004107FE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97A5C2A" w14:textId="77777777" w:rsidR="004107FE" w:rsidRPr="00AE7CDA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62EBB94" w14:textId="77777777" w:rsidR="004107FE" w:rsidRPr="00AE7CDA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9DF1494" w14:textId="77777777" w:rsidR="004107FE" w:rsidRPr="00AE7CDA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E25363F" w14:textId="77777777" w:rsidR="004107FE" w:rsidRPr="00AE7CDA" w:rsidRDefault="004107FE" w:rsidP="004107FE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1B48CE0D" w14:textId="77777777" w:rsidR="004107FE" w:rsidRPr="004E38AE" w:rsidRDefault="004107FE" w:rsidP="004107FE">
      <w:pPr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Мобильный симулятор повышения правовой грамотности</w:t>
      </w:r>
    </w:p>
    <w:p w14:paraId="08C763B7" w14:textId="77777777" w:rsidR="004107FE" w:rsidRPr="00D62E83" w:rsidRDefault="004107FE" w:rsidP="004107FE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 xml:space="preserve">Руководство </w:t>
      </w:r>
      <w:r>
        <w:rPr>
          <w:b/>
          <w:bCs/>
          <w:szCs w:val="24"/>
        </w:rPr>
        <w:t>программиста</w:t>
      </w:r>
    </w:p>
    <w:p w14:paraId="64490AF7" w14:textId="77777777" w:rsidR="004107FE" w:rsidRPr="00D62E83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61369B5E" w14:textId="77777777" w:rsidR="004107FE" w:rsidRPr="00D62E83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06F345BC" w14:textId="77777777" w:rsidR="004107FE" w:rsidRPr="00D62E83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3DC6F5F1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4D604AE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7E50CA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5EE3D76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FB896E1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7812CBA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19DA021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714F38C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9D0085D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CDDD510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543BBA1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281C9DB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829C382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53E09BF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808D515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5E3414D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A4CE311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2AFD094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DE18997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0685F2A" w14:textId="38BD1955" w:rsidR="004107FE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98192EB" w14:textId="77777777" w:rsidR="004107FE" w:rsidRPr="00D62E83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F17AB18" w14:textId="77777777" w:rsidR="004107FE" w:rsidRDefault="004107FE" w:rsidP="004107FE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5A0B9394" w14:textId="77777777" w:rsidR="004107FE" w:rsidRPr="00AE5908" w:rsidRDefault="004107FE" w:rsidP="004107FE">
      <w:pPr>
        <w:shd w:val="clear" w:color="auto" w:fill="FFFFFF"/>
        <w:spacing w:before="0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lastRenderedPageBreak/>
        <w:t>Аннотация</w:t>
      </w:r>
    </w:p>
    <w:p w14:paraId="09298922" w14:textId="43E85211" w:rsidR="004107FE" w:rsidRPr="000E0FAA" w:rsidRDefault="004107FE" w:rsidP="004107FE">
      <w:pPr>
        <w:pStyle w:val="vguxTitleText"/>
        <w:ind w:firstLine="851"/>
        <w:jc w:val="both"/>
        <w:rPr>
          <w:rFonts w:eastAsia="Times New Roman"/>
        </w:rPr>
      </w:pPr>
      <w:r w:rsidRPr="000E0FAA">
        <w:rPr>
          <w:rFonts w:eastAsia="Times New Roman"/>
        </w:rPr>
        <w:t>Настоящее руководство программиста предназначено для специалистов, осуществляющих разработку, сопровождение и модификацию</w:t>
      </w:r>
      <w:r w:rsidR="00316045">
        <w:rPr>
          <w:rFonts w:eastAsia="Times New Roman"/>
        </w:rPr>
        <w:t xml:space="preserve"> мобильного</w:t>
      </w:r>
      <w:r w:rsidR="00316045" w:rsidRPr="00316045">
        <w:rPr>
          <w:rFonts w:eastAsia="Times New Roman"/>
        </w:rPr>
        <w:t xml:space="preserve"> симулятор</w:t>
      </w:r>
      <w:r w:rsidR="00316045">
        <w:rPr>
          <w:rFonts w:eastAsia="Times New Roman"/>
        </w:rPr>
        <w:t>а</w:t>
      </w:r>
      <w:r w:rsidR="00316045" w:rsidRPr="00316045">
        <w:rPr>
          <w:rFonts w:eastAsia="Times New Roman"/>
        </w:rPr>
        <w:t xml:space="preserve"> повышения правовой грамотности</w:t>
      </w:r>
      <w:r w:rsidR="00316045">
        <w:rPr>
          <w:rFonts w:eastAsia="Times New Roman"/>
        </w:rPr>
        <w:t>.</w:t>
      </w:r>
    </w:p>
    <w:p w14:paraId="197E9434" w14:textId="77777777" w:rsidR="004107FE" w:rsidRPr="000E0FAA" w:rsidRDefault="004107FE" w:rsidP="004107FE">
      <w:pPr>
        <w:pStyle w:val="vguxTitleText"/>
        <w:ind w:firstLine="851"/>
        <w:jc w:val="both"/>
        <w:rPr>
          <w:rFonts w:eastAsia="Times New Roman"/>
        </w:rPr>
      </w:pPr>
      <w:r w:rsidRPr="000E0FAA">
        <w:rPr>
          <w:rFonts w:eastAsia="Times New Roman"/>
        </w:rPr>
        <w:t>Документ содержит сведения о структуре программного комплекса, архитектурных решениях, правилах настройки окружения, сборки, тестирования, резервного копирования и обновления компонентов системы.</w:t>
      </w:r>
    </w:p>
    <w:p w14:paraId="5FAD6468" w14:textId="77777777" w:rsidR="004107FE" w:rsidRPr="00AE5908" w:rsidRDefault="004107FE" w:rsidP="004107FE">
      <w:pPr>
        <w:pStyle w:val="vguxTitleText"/>
        <w:ind w:firstLine="851"/>
        <w:jc w:val="both"/>
        <w:rPr>
          <w:rFonts w:eastAsia="Times New Roman"/>
        </w:rPr>
        <w:sectPr w:rsidR="004107FE" w:rsidRPr="00AE5908" w:rsidSect="00E01DAE">
          <w:headerReference w:type="default" r:id="rId11"/>
          <w:footerReference w:type="default" r:id="rId12"/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19F1C8DE" w14:textId="77777777" w:rsidR="004107FE" w:rsidRPr="002101A3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6BB3B361" w14:textId="77777777" w:rsidR="004107FE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19162793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F57C0F" w14:textId="77777777" w:rsidR="004107FE" w:rsidRDefault="004107FE" w:rsidP="004107FE">
          <w:pPr>
            <w:pStyle w:val="afb"/>
          </w:pPr>
        </w:p>
        <w:p w14:paraId="4FA533F9" w14:textId="77777777" w:rsidR="004107FE" w:rsidRDefault="004107FE" w:rsidP="004107F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555126" w:history="1">
            <w:r w:rsidRPr="00A3723F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Назначение и условия применения программы</w:t>
            </w:r>
            <w:r>
              <w:rPr>
                <w:webHidden/>
              </w:rPr>
              <w:t>……………………………………………...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FC7C036" w14:textId="77777777" w:rsidR="004107FE" w:rsidRDefault="004107FE" w:rsidP="004107F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7" w:history="1">
            <w:r w:rsidRPr="00A3723F">
              <w:rPr>
                <w:rStyle w:val="a6"/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Назначение и функции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D25888B" w14:textId="77777777" w:rsidR="004107FE" w:rsidRDefault="004107FE" w:rsidP="004107F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8" w:history="1">
            <w:r w:rsidRPr="00A3723F">
              <w:rPr>
                <w:rStyle w:val="a6"/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Условия выполнения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3F42DCA" w14:textId="77777777" w:rsidR="004107FE" w:rsidRDefault="004107FE" w:rsidP="004107FE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9" w:history="1">
            <w:r w:rsidRPr="00A3723F">
              <w:rPr>
                <w:rStyle w:val="a6"/>
              </w:rPr>
              <w:t>1.2.1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98D6A6F" w14:textId="77777777" w:rsidR="004107FE" w:rsidRDefault="004107FE" w:rsidP="004107FE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0" w:history="1">
            <w:r w:rsidRPr="00A3723F">
              <w:rPr>
                <w:rStyle w:val="a6"/>
              </w:rPr>
              <w:t>1.2.2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Требования к программному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1390C2C" w14:textId="77777777" w:rsidR="004107FE" w:rsidRDefault="004107FE" w:rsidP="004107FE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1" w:history="1">
            <w:r w:rsidRPr="00A3723F">
              <w:rPr>
                <w:rStyle w:val="a6"/>
              </w:rPr>
              <w:t>1.2.3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494EABF" w14:textId="77777777" w:rsidR="004107FE" w:rsidRDefault="004107FE" w:rsidP="004107F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3" w:history="1">
            <w:r w:rsidRPr="00A3723F">
              <w:rPr>
                <w:rStyle w:val="a6"/>
              </w:rPr>
              <w:t>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Описание основных характеристик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FFE777B" w14:textId="77777777" w:rsidR="004107FE" w:rsidRDefault="004107FE" w:rsidP="004107F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4" w:history="1">
            <w:r w:rsidRPr="00A3723F">
              <w:rPr>
                <w:rStyle w:val="a6"/>
              </w:rPr>
              <w:t>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Режимы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03A7835" w14:textId="77777777" w:rsidR="004107FE" w:rsidRDefault="004107FE" w:rsidP="004107F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5" w:history="1">
            <w:r w:rsidRPr="00A3723F">
              <w:rPr>
                <w:rStyle w:val="a6"/>
              </w:rPr>
              <w:t>2.3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Временные характеристики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E2270E2" w14:textId="77777777" w:rsidR="004107FE" w:rsidRDefault="004107FE" w:rsidP="004107F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6" w:history="1">
            <w:r w:rsidRPr="00A3723F">
              <w:rPr>
                <w:rStyle w:val="a6"/>
              </w:rPr>
              <w:t>2.4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Средства контроля и самовосстанавливаемости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A5149AB" w14:textId="77777777" w:rsidR="004107FE" w:rsidRDefault="004107FE" w:rsidP="004107F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7" w:history="1">
            <w:r w:rsidRPr="00A3723F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Обращение к программе</w:t>
            </w:r>
            <w:r>
              <w:rPr>
                <w:webHidden/>
              </w:rPr>
              <w:t>……………………………………………………………………….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B840E78" w14:textId="77777777" w:rsidR="004107FE" w:rsidRDefault="004107FE" w:rsidP="004107F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8" w:history="1">
            <w:r w:rsidRPr="00A3723F">
              <w:rPr>
                <w:rStyle w:val="a6"/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Процедура запуска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42BFA46" w14:textId="77777777" w:rsidR="004107FE" w:rsidRDefault="004107FE" w:rsidP="004107F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9" w:history="1">
            <w:r w:rsidRPr="00A3723F">
              <w:rPr>
                <w:rStyle w:val="a6"/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Передача управления и параметров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62CF976" w14:textId="77777777" w:rsidR="004107FE" w:rsidRDefault="004107FE" w:rsidP="004107F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0" w:history="1">
            <w:r w:rsidRPr="00A3723F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Входные и выходные данные</w:t>
            </w:r>
            <w:r>
              <w:rPr>
                <w:webHidden/>
              </w:rPr>
              <w:t>………………………………………………………………….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66B2040" w14:textId="77777777" w:rsidR="004107FE" w:rsidRDefault="004107FE" w:rsidP="004107F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1" w:history="1">
            <w:r w:rsidRPr="00A3723F">
              <w:rPr>
                <w:rStyle w:val="a6"/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Организация входной информации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6C0FECE" w14:textId="77777777" w:rsidR="004107FE" w:rsidRDefault="004107FE" w:rsidP="004107F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2" w:history="1">
            <w:r w:rsidRPr="00A3723F">
              <w:rPr>
                <w:rStyle w:val="a6"/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Организация выходной информации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4FC1094" w14:textId="77777777" w:rsidR="004107FE" w:rsidRDefault="004107FE" w:rsidP="004107F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3" w:history="1">
            <w:r w:rsidRPr="00A3723F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Сообщения</w:t>
            </w:r>
            <w:r>
              <w:rPr>
                <w:webHidden/>
              </w:rPr>
              <w:t>……………………………………………………………………………………...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515059D" w14:textId="77777777" w:rsidR="004107FE" w:rsidRDefault="004107FE" w:rsidP="004107F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4" w:history="1">
            <w:r w:rsidRPr="00A3723F">
              <w:rPr>
                <w:rStyle w:val="a6"/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Системные сообщения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28517A7" w14:textId="77777777" w:rsidR="004107FE" w:rsidRDefault="004107FE" w:rsidP="004107F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5" w:history="1">
            <w:r w:rsidRPr="00A3723F">
              <w:rPr>
                <w:rStyle w:val="a6"/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Сообщения об ошибках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6E91D50" w14:textId="77777777" w:rsidR="004107FE" w:rsidRDefault="004107FE" w:rsidP="004107FE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6" w:history="1">
            <w:r w:rsidRPr="00A3723F">
              <w:rPr>
                <w:rStyle w:val="a6"/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6"/>
              </w:rPr>
              <w:t>Действия по сообщениям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8165005" w14:textId="77777777" w:rsidR="004107FE" w:rsidRDefault="004107FE" w:rsidP="004107FE">
          <w:r>
            <w:rPr>
              <w:b/>
              <w:bCs/>
            </w:rPr>
            <w:fldChar w:fldCharType="end"/>
          </w:r>
        </w:p>
      </w:sdtContent>
    </w:sdt>
    <w:p w14:paraId="5B088E01" w14:textId="77777777" w:rsidR="004107FE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723CB36C" w14:textId="77777777" w:rsidR="004107FE" w:rsidRDefault="004107FE" w:rsidP="004107FE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1DBC2821" w14:textId="77777777" w:rsidR="004107FE" w:rsidRPr="00E01DAE" w:rsidRDefault="004107FE" w:rsidP="004107FE">
      <w:pPr>
        <w:pStyle w:val="afb"/>
        <w:keepNext w:val="0"/>
        <w:keepLines w:val="0"/>
        <w:spacing w:before="0" w:line="240" w:lineRule="auto"/>
        <w:ind w:right="567"/>
        <w:sectPr w:rsidR="004107FE" w:rsidRPr="00E01DAE" w:rsidSect="00E01DAE"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565C310F" w14:textId="77777777" w:rsidR="004107FE" w:rsidRDefault="004107FE" w:rsidP="004107FE">
      <w:pPr>
        <w:pStyle w:val="1"/>
        <w:rPr>
          <w:rFonts w:eastAsia="Times New Roman"/>
        </w:rPr>
      </w:pPr>
      <w:bookmarkStart w:id="1" w:name="_Toc212555126"/>
      <w:r>
        <w:rPr>
          <w:rFonts w:eastAsia="Times New Roman"/>
        </w:rPr>
        <w:lastRenderedPageBreak/>
        <w:t>Назначение и условия применения программы</w:t>
      </w:r>
      <w:bookmarkEnd w:id="1"/>
    </w:p>
    <w:p w14:paraId="4A0BA325" w14:textId="77777777" w:rsidR="00071993" w:rsidRPr="000E0FAA" w:rsidRDefault="004107FE" w:rsidP="00071993">
      <w:pPr>
        <w:pStyle w:val="vguxTitleText"/>
        <w:ind w:firstLine="851"/>
        <w:jc w:val="both"/>
        <w:rPr>
          <w:rFonts w:eastAsia="Times New Roman"/>
        </w:rPr>
      </w:pPr>
      <w:bookmarkStart w:id="2" w:name="_Toc212555127"/>
      <w:r w:rsidRPr="00847404">
        <w:rPr>
          <w:rFonts w:eastAsia="Times New Roman"/>
        </w:rPr>
        <w:t xml:space="preserve">В данном разделе описаны назначение, основные функции и условия применения </w:t>
      </w:r>
      <w:r w:rsidR="00071993">
        <w:rPr>
          <w:rFonts w:eastAsia="Times New Roman"/>
        </w:rPr>
        <w:t>мобильного</w:t>
      </w:r>
      <w:r w:rsidR="00071993" w:rsidRPr="00316045">
        <w:rPr>
          <w:rFonts w:eastAsia="Times New Roman"/>
        </w:rPr>
        <w:t xml:space="preserve"> симулятор</w:t>
      </w:r>
      <w:r w:rsidR="00071993">
        <w:rPr>
          <w:rFonts w:eastAsia="Times New Roman"/>
        </w:rPr>
        <w:t>а</w:t>
      </w:r>
      <w:r w:rsidR="00071993" w:rsidRPr="00316045">
        <w:rPr>
          <w:rFonts w:eastAsia="Times New Roman"/>
        </w:rPr>
        <w:t xml:space="preserve"> повышения правовой грамотности</w:t>
      </w:r>
      <w:r w:rsidR="00071993">
        <w:rPr>
          <w:rFonts w:eastAsia="Times New Roman"/>
        </w:rPr>
        <w:t>.</w:t>
      </w:r>
    </w:p>
    <w:p w14:paraId="1DC1F510" w14:textId="4CC71A20" w:rsidR="004107FE" w:rsidRDefault="004107FE" w:rsidP="004107FE">
      <w:pPr>
        <w:pStyle w:val="2"/>
      </w:pPr>
      <w:r>
        <w:t>Назначение и функции программы</w:t>
      </w:r>
      <w:bookmarkEnd w:id="2"/>
    </w:p>
    <w:p w14:paraId="3354130C" w14:textId="1DA2747E" w:rsidR="00204BBE" w:rsidRPr="00D70AE9" w:rsidRDefault="00575735" w:rsidP="00D70AE9">
      <w:bookmarkStart w:id="3" w:name="_Toc212555128"/>
      <w:r w:rsidRPr="00D70AE9">
        <w:t xml:space="preserve">Мобильный </w:t>
      </w:r>
      <w:r w:rsidR="00204BBE" w:rsidRPr="00D70AE9">
        <w:t>симулятор</w:t>
      </w:r>
      <w:r w:rsidRPr="00D70AE9">
        <w:t xml:space="preserve"> повышения правовой грамотности предназначен</w:t>
      </w:r>
      <w:r w:rsidR="00204BBE" w:rsidRPr="00D70AE9">
        <w:t xml:space="preserve"> для обучения пользователей основам юридического анализа через интерактивное моделирование деятельности юриста в трёх отраслях российского права: семейном, административном и налоговом.</w:t>
      </w:r>
    </w:p>
    <w:p w14:paraId="3B6B8C99" w14:textId="77777777" w:rsidR="00204BBE" w:rsidRPr="00D70AE9" w:rsidRDefault="00204BBE" w:rsidP="00D70AE9">
      <w:r w:rsidRPr="00D70AE9">
        <w:t>Основные функции системы:</w:t>
      </w:r>
    </w:p>
    <w:p w14:paraId="27FDB03C" w14:textId="73DD6CFF" w:rsidR="00204BBE" w:rsidRPr="00D70AE9" w:rsidRDefault="00204BBE" w:rsidP="00B15B6C">
      <w:pPr>
        <w:pStyle w:val="a0"/>
        <w:numPr>
          <w:ilvl w:val="0"/>
          <w:numId w:val="7"/>
        </w:numPr>
        <w:ind w:left="0" w:firstLine="851"/>
      </w:pPr>
      <w:r w:rsidRPr="00D70AE9">
        <w:t>выбор направления;</w:t>
      </w:r>
    </w:p>
    <w:p w14:paraId="4A5EC1CB" w14:textId="42E09638" w:rsidR="00204BBE" w:rsidRPr="00D70AE9" w:rsidRDefault="00204BBE" w:rsidP="00B15B6C">
      <w:pPr>
        <w:pStyle w:val="a0"/>
        <w:numPr>
          <w:ilvl w:val="0"/>
          <w:numId w:val="7"/>
        </w:numPr>
        <w:ind w:left="0" w:firstLine="851"/>
      </w:pPr>
      <w:r w:rsidRPr="00D70AE9">
        <w:t>генерация дела на основе шаблонов;</w:t>
      </w:r>
    </w:p>
    <w:p w14:paraId="303D53FA" w14:textId="77777777" w:rsidR="00204BBE" w:rsidRPr="00D70AE9" w:rsidRDefault="00204BBE" w:rsidP="00B15B6C">
      <w:pPr>
        <w:pStyle w:val="a0"/>
        <w:numPr>
          <w:ilvl w:val="0"/>
          <w:numId w:val="7"/>
        </w:numPr>
        <w:ind w:left="0" w:firstLine="851"/>
      </w:pPr>
      <w:r w:rsidRPr="00D70AE9">
        <w:t>просмотр комплекта документов по делу;</w:t>
      </w:r>
    </w:p>
    <w:p w14:paraId="3BCB5F62" w14:textId="2C016D99" w:rsidR="00204BBE" w:rsidRPr="00D70AE9" w:rsidRDefault="00204BBE" w:rsidP="00B15B6C">
      <w:pPr>
        <w:pStyle w:val="a0"/>
        <w:numPr>
          <w:ilvl w:val="0"/>
          <w:numId w:val="7"/>
        </w:numPr>
        <w:ind w:left="0" w:firstLine="851"/>
      </w:pPr>
      <w:r w:rsidRPr="00D70AE9">
        <w:t>доступ к вс</w:t>
      </w:r>
      <w:r w:rsidR="00B61CC4" w:rsidRPr="00D70AE9">
        <w:t>троенной справке</w:t>
      </w:r>
      <w:r w:rsidRPr="00D70AE9">
        <w:t>;</w:t>
      </w:r>
    </w:p>
    <w:p w14:paraId="041709F9" w14:textId="77777777" w:rsidR="00204BBE" w:rsidRPr="00D70AE9" w:rsidRDefault="00204BBE" w:rsidP="00B15B6C">
      <w:pPr>
        <w:pStyle w:val="a0"/>
        <w:numPr>
          <w:ilvl w:val="0"/>
          <w:numId w:val="7"/>
        </w:numPr>
        <w:ind w:left="0" w:firstLine="851"/>
      </w:pPr>
      <w:r w:rsidRPr="00D70AE9">
        <w:t>принятие решения по делу из предложенных вариантов;</w:t>
      </w:r>
    </w:p>
    <w:p w14:paraId="02E640FF" w14:textId="0C51F661" w:rsidR="00204BBE" w:rsidRPr="00D70AE9" w:rsidRDefault="00204BBE" w:rsidP="00B15B6C">
      <w:pPr>
        <w:pStyle w:val="a0"/>
        <w:numPr>
          <w:ilvl w:val="0"/>
          <w:numId w:val="7"/>
        </w:numPr>
        <w:ind w:left="0" w:firstLine="851"/>
      </w:pPr>
      <w:r w:rsidRPr="00D70AE9">
        <w:t>оценка корректности решения с пояснением;</w:t>
      </w:r>
    </w:p>
    <w:p w14:paraId="56581834" w14:textId="69C8EBBB" w:rsidR="00204BBE" w:rsidRPr="00D70AE9" w:rsidRDefault="00204BBE" w:rsidP="00B15B6C">
      <w:pPr>
        <w:pStyle w:val="a0"/>
        <w:numPr>
          <w:ilvl w:val="0"/>
          <w:numId w:val="7"/>
        </w:numPr>
        <w:ind w:left="0" w:firstLine="851"/>
      </w:pPr>
      <w:r w:rsidRPr="00D70AE9">
        <w:t>сохранение локальной статис</w:t>
      </w:r>
      <w:r w:rsidR="00B0312D" w:rsidRPr="00D70AE9">
        <w:t>тики пользователя</w:t>
      </w:r>
      <w:r w:rsidRPr="00D70AE9">
        <w:t>;</w:t>
      </w:r>
    </w:p>
    <w:p w14:paraId="0CA56B1F" w14:textId="7294D747" w:rsidR="00204BBE" w:rsidRPr="00D70AE9" w:rsidRDefault="00204BBE" w:rsidP="00B15B6C">
      <w:pPr>
        <w:pStyle w:val="a0"/>
        <w:numPr>
          <w:ilvl w:val="0"/>
          <w:numId w:val="7"/>
        </w:numPr>
        <w:ind w:left="0" w:firstLine="851"/>
      </w:pPr>
      <w:r w:rsidRPr="00D70AE9">
        <w:t>просмотр статистики.</w:t>
      </w:r>
    </w:p>
    <w:p w14:paraId="5449D146" w14:textId="77777777" w:rsidR="004107FE" w:rsidRDefault="004107FE" w:rsidP="00CA6A0E">
      <w:pPr>
        <w:pStyle w:val="2"/>
      </w:pPr>
      <w:r>
        <w:t>Условия выполнения программы</w:t>
      </w:r>
      <w:bookmarkEnd w:id="3"/>
    </w:p>
    <w:p w14:paraId="2EEE5308" w14:textId="5C3F2017" w:rsidR="004107FE" w:rsidRDefault="004107FE" w:rsidP="00CA6A0E">
      <w:bookmarkStart w:id="4" w:name="_Toc212555129"/>
      <w:r>
        <w:t xml:space="preserve">В настоящем подразделе описаны условия, необходимые для корректного функционирования </w:t>
      </w:r>
      <w:r w:rsidR="00942C30">
        <w:rPr>
          <w:rFonts w:eastAsia="Times New Roman"/>
        </w:rPr>
        <w:t>мобильного</w:t>
      </w:r>
      <w:r w:rsidR="00942C30" w:rsidRPr="00316045">
        <w:rPr>
          <w:rFonts w:eastAsia="Times New Roman"/>
        </w:rPr>
        <w:t xml:space="preserve"> симулятор</w:t>
      </w:r>
      <w:r w:rsidR="00942C30">
        <w:rPr>
          <w:rFonts w:eastAsia="Times New Roman"/>
        </w:rPr>
        <w:t>а</w:t>
      </w:r>
      <w:r w:rsidR="00942C30" w:rsidRPr="00316045">
        <w:rPr>
          <w:rFonts w:eastAsia="Times New Roman"/>
        </w:rPr>
        <w:t xml:space="preserve"> повышения правовой грамотности</w:t>
      </w:r>
    </w:p>
    <w:p w14:paraId="07F42344" w14:textId="77777777" w:rsidR="004107FE" w:rsidRDefault="004107FE" w:rsidP="00CA6A0E">
      <w:pPr>
        <w:pStyle w:val="3"/>
      </w:pPr>
      <w:r>
        <w:t>Требования к техническому обеспечению</w:t>
      </w:r>
      <w:bookmarkEnd w:id="4"/>
    </w:p>
    <w:p w14:paraId="7D03CCF0" w14:textId="0E54E3B9" w:rsidR="00873594" w:rsidRPr="00A541AF" w:rsidRDefault="00873594" w:rsidP="00CA6A0E">
      <w:pPr>
        <w:rPr>
          <w:lang w:eastAsia="en-US" w:bidi="en-US"/>
        </w:rPr>
      </w:pPr>
      <w:bookmarkStart w:id="5" w:name="_Toc212555130"/>
      <w:r>
        <w:rPr>
          <w:lang w:eastAsia="en-US" w:bidi="en-US"/>
        </w:rPr>
        <w:t>Для запуска приложения пользователь</w:t>
      </w:r>
      <w:r w:rsidRPr="00A541AF">
        <w:rPr>
          <w:lang w:eastAsia="en-US" w:bidi="en-US"/>
        </w:rPr>
        <w:t xml:space="preserve"> </w:t>
      </w:r>
      <w:r>
        <w:rPr>
          <w:lang w:eastAsia="en-US" w:bidi="en-US"/>
        </w:rPr>
        <w:t>должен иметь в распоряжении мобильное устройство</w:t>
      </w:r>
      <w:r w:rsidR="00B275F4">
        <w:rPr>
          <w:lang w:eastAsia="en-US" w:bidi="en-US"/>
        </w:rPr>
        <w:t>.</w:t>
      </w:r>
    </w:p>
    <w:p w14:paraId="15DA1857" w14:textId="77777777" w:rsidR="00873594" w:rsidRDefault="00873594" w:rsidP="00CA6A0E">
      <w:r w:rsidRPr="00D62E83">
        <w:t>Для</w:t>
      </w:r>
      <w:r w:rsidRPr="006D42E4">
        <w:rPr>
          <w:lang w:val="pl-PL"/>
        </w:rPr>
        <w:t xml:space="preserve"> </w:t>
      </w:r>
      <w:r w:rsidRPr="00D62E83">
        <w:t>стабильной</w:t>
      </w:r>
      <w:r w:rsidRPr="006D42E4">
        <w:rPr>
          <w:lang w:val="pl-PL"/>
        </w:rPr>
        <w:t xml:space="preserve"> </w:t>
      </w:r>
      <w:r w:rsidRPr="00D62E83">
        <w:t>работы</w:t>
      </w:r>
      <w:r w:rsidRPr="006D42E4">
        <w:rPr>
          <w:lang w:val="pl-PL"/>
        </w:rPr>
        <w:t xml:space="preserve"> </w:t>
      </w:r>
      <w:r w:rsidRPr="00D62E83">
        <w:t>приложения</w:t>
      </w:r>
      <w:r w:rsidRPr="006D42E4">
        <w:rPr>
          <w:lang w:val="pl-PL"/>
        </w:rPr>
        <w:t xml:space="preserve"> </w:t>
      </w:r>
      <w:r w:rsidRPr="00D62E83">
        <w:t>персональный</w:t>
      </w:r>
      <w:r w:rsidRPr="006D42E4">
        <w:rPr>
          <w:lang w:val="pl-PL"/>
        </w:rPr>
        <w:t xml:space="preserve"> </w:t>
      </w:r>
      <w:r>
        <w:t>мобильное устройство</w:t>
      </w:r>
      <w:r w:rsidRPr="006D42E4">
        <w:rPr>
          <w:lang w:val="pl-PL"/>
        </w:rPr>
        <w:t xml:space="preserve"> </w:t>
      </w:r>
      <w:r w:rsidRPr="00D62E83">
        <w:t>должн</w:t>
      </w:r>
      <w:r>
        <w:t>о</w:t>
      </w:r>
      <w:r w:rsidRPr="006D42E4">
        <w:rPr>
          <w:lang w:val="pl-PL"/>
        </w:rPr>
        <w:t xml:space="preserve"> </w:t>
      </w:r>
      <w:r w:rsidRPr="00D62E83">
        <w:t>соответствовать</w:t>
      </w:r>
      <w:r w:rsidRPr="006D42E4">
        <w:rPr>
          <w:lang w:val="pl-PL"/>
        </w:rPr>
        <w:t xml:space="preserve"> </w:t>
      </w:r>
      <w:r w:rsidRPr="00D62E83">
        <w:t>минимальным</w:t>
      </w:r>
      <w:r w:rsidRPr="006D42E4">
        <w:rPr>
          <w:lang w:val="pl-PL"/>
        </w:rPr>
        <w:t xml:space="preserve"> </w:t>
      </w:r>
      <w:r w:rsidRPr="00D62E83">
        <w:t>системным</w:t>
      </w:r>
      <w:r w:rsidRPr="006D42E4">
        <w:rPr>
          <w:lang w:val="pl-PL"/>
        </w:rPr>
        <w:t xml:space="preserve"> </w:t>
      </w:r>
      <w:r w:rsidRPr="00D62E83">
        <w:t>требованиям</w:t>
      </w:r>
      <w:r>
        <w:t>,</w:t>
      </w:r>
      <w:r w:rsidRPr="006D42E4">
        <w:rPr>
          <w:lang w:val="pl-PL"/>
        </w:rPr>
        <w:t xml:space="preserve"> </w:t>
      </w:r>
      <w:r>
        <w:t>указанным в таблице 1.</w:t>
      </w:r>
    </w:p>
    <w:p w14:paraId="6AE46C89" w14:textId="77777777" w:rsidR="00873594" w:rsidRPr="00EB13F6" w:rsidRDefault="00873594" w:rsidP="00CA6A0E">
      <w:r>
        <w:t>Таблица 1 — Минимальная конфигурация оборудования заказчика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8"/>
        <w:gridCol w:w="5097"/>
      </w:tblGrid>
      <w:tr w:rsidR="005405FD" w:rsidRPr="00EB13F6" w14:paraId="38DBAB66" w14:textId="77777777" w:rsidTr="007F1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D10B6" w14:textId="77777777" w:rsidR="005405FD" w:rsidRPr="00EB13F6" w:rsidRDefault="005405FD" w:rsidP="007F115A">
            <w:pPr>
              <w:rPr>
                <w:lang w:val="en-US"/>
              </w:rPr>
            </w:pPr>
            <w:r>
              <w:t>Операционная система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6D44E" w14:textId="77777777" w:rsidR="005405FD" w:rsidRPr="00EB13F6" w:rsidRDefault="005405FD" w:rsidP="007F115A">
            <w:pPr>
              <w:rPr>
                <w:lang w:val="en-US"/>
              </w:rPr>
            </w:pPr>
            <w:r w:rsidRPr="00EB13F6">
              <w:rPr>
                <w:lang w:val="en-US"/>
              </w:rPr>
              <w:t>Android 7</w:t>
            </w:r>
          </w:p>
        </w:tc>
      </w:tr>
      <w:tr w:rsidR="005405FD" w:rsidRPr="00EB13F6" w14:paraId="4AE3598F" w14:textId="77777777" w:rsidTr="007F115A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B3395" w14:textId="77777777" w:rsidR="005405FD" w:rsidRPr="00EB13F6" w:rsidRDefault="005405FD" w:rsidP="007F115A">
            <w:r w:rsidRPr="00EB13F6">
              <w:t>Процессор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6B891" w14:textId="77777777" w:rsidR="005405FD" w:rsidRPr="00EB13F6" w:rsidRDefault="005405FD" w:rsidP="007F115A">
            <w:pPr>
              <w:rPr>
                <w:lang w:val="en-US"/>
              </w:rPr>
            </w:pPr>
            <w:proofErr w:type="spellStart"/>
            <w:r w:rsidRPr="00EB13F6">
              <w:rPr>
                <w:lang w:val="en-US"/>
              </w:rPr>
              <w:t>QSnapdragon</w:t>
            </w:r>
            <w:proofErr w:type="spellEnd"/>
            <w:r w:rsidRPr="00EB13F6">
              <w:rPr>
                <w:lang w:val="en-US"/>
              </w:rPr>
              <w:t xml:space="preserve"> 430</w:t>
            </w:r>
          </w:p>
        </w:tc>
      </w:tr>
      <w:tr w:rsidR="005405FD" w:rsidRPr="00EB13F6" w14:paraId="57C636E1" w14:textId="77777777" w:rsidTr="007F115A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F9659" w14:textId="77777777" w:rsidR="005405FD" w:rsidRPr="00EB13F6" w:rsidRDefault="005405FD" w:rsidP="007F115A">
            <w:r w:rsidRPr="00EB13F6">
              <w:t>ОЗУ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78E2E" w14:textId="77777777" w:rsidR="005405FD" w:rsidRPr="00EB13F6" w:rsidRDefault="005405FD" w:rsidP="007F115A">
            <w:pPr>
              <w:rPr>
                <w:lang w:val="en-US"/>
              </w:rPr>
            </w:pPr>
            <w:r w:rsidRPr="00EB13F6">
              <w:rPr>
                <w:lang w:val="en-US"/>
              </w:rPr>
              <w:t>4 Gb</w:t>
            </w:r>
          </w:p>
        </w:tc>
      </w:tr>
      <w:tr w:rsidR="005405FD" w:rsidRPr="00FD62FA" w14:paraId="3145FA0F" w14:textId="77777777" w:rsidTr="007F115A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2A1B" w14:textId="77777777" w:rsidR="005405FD" w:rsidRPr="00EB13F6" w:rsidRDefault="005405FD" w:rsidP="007F115A">
            <w:r>
              <w:t>Свободное место на диске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03BE0" w14:textId="77777777" w:rsidR="005405FD" w:rsidRPr="00FD62FA" w:rsidRDefault="005405FD" w:rsidP="007F115A">
            <w:r>
              <w:t>200 МБ</w:t>
            </w:r>
          </w:p>
        </w:tc>
      </w:tr>
    </w:tbl>
    <w:p w14:paraId="0C740291" w14:textId="77777777" w:rsidR="004107FE" w:rsidRDefault="004107FE" w:rsidP="00CA6A0E">
      <w:pPr>
        <w:pStyle w:val="3"/>
      </w:pPr>
      <w:r>
        <w:lastRenderedPageBreak/>
        <w:t>Требования к программному обеспечению</w:t>
      </w:r>
      <w:bookmarkEnd w:id="5"/>
    </w:p>
    <w:p w14:paraId="35506745" w14:textId="77777777" w:rsidR="00E841C4" w:rsidRPr="00E841C4" w:rsidRDefault="00E841C4" w:rsidP="00CA6A0E">
      <w:bookmarkStart w:id="6" w:name="_Toc212555131"/>
      <w:r w:rsidRPr="00E841C4">
        <w:t>Для разработки, сборки и модификации приложения используются следующие программные средства:</w:t>
      </w:r>
    </w:p>
    <w:p w14:paraId="68969AB4" w14:textId="0266B72C" w:rsidR="00E841C4" w:rsidRPr="00E841C4" w:rsidRDefault="00E841C4" w:rsidP="00B15B6C">
      <w:pPr>
        <w:pStyle w:val="a0"/>
        <w:numPr>
          <w:ilvl w:val="0"/>
          <w:numId w:val="8"/>
        </w:numPr>
        <w:ind w:left="0" w:firstLine="851"/>
      </w:pPr>
      <w:r w:rsidRPr="00E841C4">
        <w:t xml:space="preserve">Язык программирования: </w:t>
      </w:r>
      <w:proofErr w:type="spellStart"/>
      <w:r w:rsidRPr="00E841C4">
        <w:t>Dart</w:t>
      </w:r>
      <w:proofErr w:type="spellEnd"/>
      <w:r w:rsidR="007C082A">
        <w:rPr>
          <w:lang w:val="en-US"/>
        </w:rPr>
        <w:t>;</w:t>
      </w:r>
    </w:p>
    <w:p w14:paraId="74B9E705" w14:textId="5FFE50D8" w:rsidR="00E841C4" w:rsidRPr="00E841C4" w:rsidRDefault="00E841C4" w:rsidP="00B15B6C">
      <w:pPr>
        <w:pStyle w:val="a0"/>
        <w:numPr>
          <w:ilvl w:val="0"/>
          <w:numId w:val="8"/>
        </w:numPr>
        <w:ind w:left="0" w:firstLine="851"/>
      </w:pPr>
      <w:r w:rsidRPr="00E841C4">
        <w:t xml:space="preserve">Фреймворк: </w:t>
      </w:r>
      <w:proofErr w:type="spellStart"/>
      <w:r w:rsidRPr="00E841C4">
        <w:t>Flutter</w:t>
      </w:r>
      <w:proofErr w:type="spellEnd"/>
      <w:r w:rsidRPr="00E841C4">
        <w:t xml:space="preserve"> (версия не ниже 3.22)</w:t>
      </w:r>
      <w:r w:rsidR="007C082A" w:rsidRPr="007C082A">
        <w:t>;</w:t>
      </w:r>
    </w:p>
    <w:p w14:paraId="1AE09FC8" w14:textId="68AB27EB" w:rsidR="00E841C4" w:rsidRPr="007C082A" w:rsidRDefault="00E841C4" w:rsidP="00B15B6C">
      <w:pPr>
        <w:pStyle w:val="a0"/>
        <w:numPr>
          <w:ilvl w:val="0"/>
          <w:numId w:val="8"/>
        </w:numPr>
        <w:ind w:left="0" w:firstLine="851"/>
        <w:rPr>
          <w:lang w:val="en-US"/>
        </w:rPr>
      </w:pPr>
      <w:r w:rsidRPr="00E841C4">
        <w:t>Среда</w:t>
      </w:r>
      <w:r w:rsidRPr="007C082A">
        <w:rPr>
          <w:lang w:val="en-US"/>
        </w:rPr>
        <w:t xml:space="preserve"> </w:t>
      </w:r>
      <w:r w:rsidRPr="00E841C4">
        <w:t>разработки</w:t>
      </w:r>
      <w:r w:rsidRPr="007C082A">
        <w:rPr>
          <w:lang w:val="en-US"/>
        </w:rPr>
        <w:t>: Android Studio / Visual Studio Code</w:t>
      </w:r>
      <w:r w:rsidR="007C082A">
        <w:rPr>
          <w:lang w:val="en-US"/>
        </w:rPr>
        <w:t>;</w:t>
      </w:r>
    </w:p>
    <w:p w14:paraId="365E83F7" w14:textId="7F3EECBF" w:rsidR="00E841C4" w:rsidRPr="007C082A" w:rsidRDefault="00E841C4" w:rsidP="00B15B6C">
      <w:pPr>
        <w:pStyle w:val="a0"/>
        <w:numPr>
          <w:ilvl w:val="0"/>
          <w:numId w:val="8"/>
        </w:numPr>
        <w:ind w:left="0" w:firstLine="851"/>
        <w:rPr>
          <w:lang w:val="en-US"/>
        </w:rPr>
      </w:pPr>
      <w:r w:rsidRPr="00E841C4">
        <w:t>Система</w:t>
      </w:r>
      <w:r w:rsidRPr="007C082A">
        <w:rPr>
          <w:lang w:val="en-US"/>
        </w:rPr>
        <w:t xml:space="preserve"> </w:t>
      </w:r>
      <w:r w:rsidRPr="00E841C4">
        <w:t>сборки</w:t>
      </w:r>
      <w:r w:rsidRPr="007C082A">
        <w:rPr>
          <w:lang w:val="en-US"/>
        </w:rPr>
        <w:t xml:space="preserve">: </w:t>
      </w:r>
      <w:proofErr w:type="spellStart"/>
      <w:r w:rsidRPr="007C082A">
        <w:rPr>
          <w:lang w:val="en-US"/>
        </w:rPr>
        <w:t>Gradle</w:t>
      </w:r>
      <w:proofErr w:type="spellEnd"/>
      <w:r w:rsidRPr="007C082A">
        <w:rPr>
          <w:lang w:val="en-US"/>
        </w:rPr>
        <w:t xml:space="preserve"> (</w:t>
      </w:r>
      <w:r w:rsidRPr="00E841C4">
        <w:t>через</w:t>
      </w:r>
      <w:r w:rsidRPr="007C082A">
        <w:rPr>
          <w:lang w:val="en-US"/>
        </w:rPr>
        <w:t xml:space="preserve"> Android SDK)</w:t>
      </w:r>
      <w:r w:rsidR="007C082A">
        <w:rPr>
          <w:lang w:val="en-US"/>
        </w:rPr>
        <w:t>;</w:t>
      </w:r>
    </w:p>
    <w:p w14:paraId="62F95912" w14:textId="339A3F59" w:rsidR="00E841C4" w:rsidRPr="00E841C4" w:rsidRDefault="00E841C4" w:rsidP="00B15B6C">
      <w:pPr>
        <w:pStyle w:val="a0"/>
        <w:numPr>
          <w:ilvl w:val="0"/>
          <w:numId w:val="8"/>
        </w:numPr>
        <w:ind w:left="0" w:firstLine="851"/>
      </w:pPr>
      <w:r w:rsidRPr="00E841C4">
        <w:t xml:space="preserve">Система контроля версий: </w:t>
      </w:r>
      <w:proofErr w:type="spellStart"/>
      <w:r w:rsidRPr="00E841C4">
        <w:t>Git</w:t>
      </w:r>
      <w:proofErr w:type="spellEnd"/>
      <w:r w:rsidR="007C082A">
        <w:rPr>
          <w:lang w:val="en-US"/>
        </w:rPr>
        <w:t>;</w:t>
      </w:r>
    </w:p>
    <w:p w14:paraId="12DAE62D" w14:textId="0DA3850A" w:rsidR="00E841C4" w:rsidRPr="00E841C4" w:rsidRDefault="00E841C4" w:rsidP="00B15B6C">
      <w:pPr>
        <w:pStyle w:val="a0"/>
        <w:numPr>
          <w:ilvl w:val="0"/>
          <w:numId w:val="8"/>
        </w:numPr>
        <w:ind w:left="0" w:firstLine="851"/>
      </w:pPr>
      <w:proofErr w:type="spellStart"/>
      <w:r w:rsidRPr="00E841C4">
        <w:t>Репозиторий</w:t>
      </w:r>
      <w:proofErr w:type="spellEnd"/>
      <w:r w:rsidRPr="00E841C4">
        <w:t xml:space="preserve">: </w:t>
      </w:r>
      <w:hyperlink r:id="rId13" w:history="1">
        <w:r w:rsidRPr="00866383">
          <w:rPr>
            <w:rStyle w:val="a6"/>
          </w:rPr>
          <w:t>https://github.com/Olejechka/UP3</w:t>
        </w:r>
      </w:hyperlink>
      <w:r w:rsidR="007C082A">
        <w:t>.</w:t>
      </w:r>
    </w:p>
    <w:p w14:paraId="2318BDDC" w14:textId="77777777" w:rsidR="004107FE" w:rsidRDefault="004107FE" w:rsidP="00CA6A0E">
      <w:pPr>
        <w:pStyle w:val="3"/>
      </w:pPr>
      <w:r>
        <w:t>Требования к информационному обеспечению</w:t>
      </w:r>
      <w:bookmarkEnd w:id="6"/>
    </w:p>
    <w:p w14:paraId="31EE7CEE" w14:textId="77777777" w:rsidR="00CA6A0E" w:rsidRDefault="00CA6A0E" w:rsidP="00CA6A0E">
      <w:r>
        <w:t>Все данные приложения разделены на две категории:</w:t>
      </w:r>
    </w:p>
    <w:p w14:paraId="253B916D" w14:textId="28E72F0A" w:rsidR="00CA6A0E" w:rsidRDefault="00CA6A0E" w:rsidP="00B15B6C">
      <w:pPr>
        <w:pStyle w:val="a0"/>
        <w:numPr>
          <w:ilvl w:val="0"/>
          <w:numId w:val="9"/>
        </w:numPr>
        <w:ind w:left="0" w:firstLine="851"/>
      </w:pPr>
      <w:r>
        <w:t>Статически</w:t>
      </w:r>
      <w:r w:rsidR="00314160">
        <w:t>е данные</w:t>
      </w:r>
      <w:r>
        <w:t>:</w:t>
      </w:r>
    </w:p>
    <w:p w14:paraId="7946C9B4" w14:textId="5E1D61E7" w:rsidR="00CA6A0E" w:rsidRDefault="00CA6A0E" w:rsidP="00B15B6C">
      <w:pPr>
        <w:pStyle w:val="a0"/>
        <w:numPr>
          <w:ilvl w:val="0"/>
          <w:numId w:val="10"/>
        </w:numPr>
        <w:ind w:left="0" w:firstLine="851"/>
      </w:pPr>
      <w:r>
        <w:t>шаблоны дел по направлениям;</w:t>
      </w:r>
    </w:p>
    <w:p w14:paraId="2BB4E6B1" w14:textId="77777777" w:rsidR="00CA6A0E" w:rsidRDefault="00CA6A0E" w:rsidP="00B15B6C">
      <w:pPr>
        <w:pStyle w:val="a0"/>
        <w:numPr>
          <w:ilvl w:val="0"/>
          <w:numId w:val="10"/>
        </w:numPr>
        <w:ind w:left="0" w:firstLine="851"/>
      </w:pPr>
      <w:r>
        <w:t>тексты документов;</w:t>
      </w:r>
    </w:p>
    <w:p w14:paraId="5602E825" w14:textId="77777777" w:rsidR="00CA6A0E" w:rsidRDefault="00CA6A0E" w:rsidP="00B15B6C">
      <w:pPr>
        <w:pStyle w:val="a0"/>
        <w:numPr>
          <w:ilvl w:val="0"/>
          <w:numId w:val="10"/>
        </w:numPr>
        <w:ind w:left="0" w:firstLine="851"/>
      </w:pPr>
      <w:r>
        <w:t>варианты решений и правильных ответов;</w:t>
      </w:r>
    </w:p>
    <w:p w14:paraId="4890B719" w14:textId="51CAD35C" w:rsidR="00CA6A0E" w:rsidRDefault="00CA6A0E" w:rsidP="00B15B6C">
      <w:pPr>
        <w:pStyle w:val="a0"/>
        <w:numPr>
          <w:ilvl w:val="0"/>
          <w:numId w:val="10"/>
        </w:numPr>
        <w:ind w:left="0" w:firstLine="851"/>
      </w:pPr>
      <w:r>
        <w:t>нормативно-правовые акты;</w:t>
      </w:r>
    </w:p>
    <w:p w14:paraId="72CD03E2" w14:textId="6F64B5D7" w:rsidR="00CA6A0E" w:rsidRDefault="00157BB1" w:rsidP="00B15B6C">
      <w:pPr>
        <w:pStyle w:val="a0"/>
        <w:numPr>
          <w:ilvl w:val="0"/>
          <w:numId w:val="10"/>
        </w:numPr>
        <w:ind w:left="0" w:firstLine="851"/>
      </w:pPr>
      <w:r>
        <w:t>изображения</w:t>
      </w:r>
      <w:r w:rsidR="00CA6A0E">
        <w:t>.</w:t>
      </w:r>
    </w:p>
    <w:p w14:paraId="3E1AF215" w14:textId="5CF68CD0" w:rsidR="00CA6A0E" w:rsidRDefault="003C1151" w:rsidP="00B15B6C">
      <w:pPr>
        <w:pStyle w:val="a0"/>
        <w:numPr>
          <w:ilvl w:val="0"/>
          <w:numId w:val="9"/>
        </w:numPr>
        <w:ind w:left="0" w:firstLine="851"/>
      </w:pPr>
      <w:r>
        <w:t>Динамические данные</w:t>
      </w:r>
      <w:r w:rsidR="00CA6A0E">
        <w:t>:</w:t>
      </w:r>
    </w:p>
    <w:p w14:paraId="2AC5E892" w14:textId="78BAFB3E" w:rsidR="00CA6A0E" w:rsidRDefault="00C80771" w:rsidP="00B15B6C">
      <w:pPr>
        <w:pStyle w:val="a0"/>
        <w:numPr>
          <w:ilvl w:val="0"/>
          <w:numId w:val="11"/>
        </w:numPr>
        <w:ind w:left="0" w:firstLine="851"/>
      </w:pPr>
      <w:r>
        <w:t>количество открытых дел</w:t>
      </w:r>
      <w:r w:rsidR="00CA6A0E">
        <w:t>;</w:t>
      </w:r>
    </w:p>
    <w:p w14:paraId="3B7016D8" w14:textId="77777777" w:rsidR="00C80771" w:rsidRDefault="00C80771" w:rsidP="00B15B6C">
      <w:pPr>
        <w:pStyle w:val="a0"/>
        <w:numPr>
          <w:ilvl w:val="0"/>
          <w:numId w:val="11"/>
        </w:numPr>
        <w:ind w:left="0" w:firstLine="851"/>
      </w:pPr>
      <w:r>
        <w:t>количество успешно закрытых дел</w:t>
      </w:r>
    </w:p>
    <w:p w14:paraId="65D17D67" w14:textId="2F38D773" w:rsidR="00CA6A0E" w:rsidRDefault="00C80771" w:rsidP="00B15B6C">
      <w:pPr>
        <w:pStyle w:val="a0"/>
        <w:numPr>
          <w:ilvl w:val="0"/>
          <w:numId w:val="11"/>
        </w:numPr>
        <w:ind w:left="0" w:firstLine="851"/>
      </w:pPr>
      <w:r>
        <w:t>последнее дело</w:t>
      </w:r>
      <w:r w:rsidR="00CA6A0E">
        <w:t>.</w:t>
      </w:r>
    </w:p>
    <w:p w14:paraId="30C4C883" w14:textId="27ED1D1E" w:rsidR="00CA6A0E" w:rsidRDefault="00CA6A0E" w:rsidP="00CA6A0E">
      <w:r>
        <w:t>Все динамические данные хранятся в локальном хра</w:t>
      </w:r>
      <w:r w:rsidR="0013190D">
        <w:t>нилище приложения</w:t>
      </w:r>
      <w:r>
        <w:t>, без передачи в сеть.</w:t>
      </w:r>
    </w:p>
    <w:p w14:paraId="192EF763" w14:textId="77777777" w:rsidR="004107FE" w:rsidRDefault="004107FE" w:rsidP="00CA6A0E"/>
    <w:p w14:paraId="39D54AF6" w14:textId="77777777" w:rsidR="004107FE" w:rsidRDefault="004107FE" w:rsidP="004107FE"/>
    <w:p w14:paraId="46A98979" w14:textId="77777777" w:rsidR="004107FE" w:rsidRDefault="004107FE" w:rsidP="004107FE">
      <w:pPr>
        <w:pStyle w:val="1"/>
      </w:pPr>
      <w:bookmarkStart w:id="7" w:name="_Toc212555132"/>
      <w:r>
        <w:lastRenderedPageBreak/>
        <w:t>Характеристика программы</w:t>
      </w:r>
      <w:bookmarkEnd w:id="7"/>
    </w:p>
    <w:p w14:paraId="710BB315" w14:textId="7230EF4D" w:rsidR="004107FE" w:rsidRDefault="004107FE" w:rsidP="004107FE">
      <w:bookmarkStart w:id="8" w:name="_Toc212555133"/>
      <w:r>
        <w:t xml:space="preserve">В настоящем разделе приведено описание основных характеристик и особенностей </w:t>
      </w:r>
      <w:r w:rsidR="0095508A">
        <w:rPr>
          <w:rFonts w:eastAsia="Times New Roman"/>
        </w:rPr>
        <w:t>мобильного</w:t>
      </w:r>
      <w:r w:rsidR="0095508A" w:rsidRPr="00316045">
        <w:rPr>
          <w:rFonts w:eastAsia="Times New Roman"/>
        </w:rPr>
        <w:t xml:space="preserve"> симулятор</w:t>
      </w:r>
      <w:r w:rsidR="0095508A">
        <w:rPr>
          <w:rFonts w:eastAsia="Times New Roman"/>
        </w:rPr>
        <w:t>а</w:t>
      </w:r>
      <w:r w:rsidR="0095508A" w:rsidRPr="00316045">
        <w:rPr>
          <w:rFonts w:eastAsia="Times New Roman"/>
        </w:rPr>
        <w:t xml:space="preserve"> повышения правовой грамотности</w:t>
      </w:r>
      <w:r w:rsidR="00116E0C">
        <w:rPr>
          <w:rFonts w:eastAsia="Times New Roman"/>
        </w:rPr>
        <w:t>.</w:t>
      </w:r>
    </w:p>
    <w:p w14:paraId="68E21B72" w14:textId="77777777" w:rsidR="004107FE" w:rsidRDefault="004107FE" w:rsidP="004107FE">
      <w:pPr>
        <w:pStyle w:val="2"/>
      </w:pPr>
      <w:r>
        <w:t>Описание основных характеристик</w:t>
      </w:r>
      <w:bookmarkEnd w:id="8"/>
    </w:p>
    <w:p w14:paraId="038DCF5C" w14:textId="77777777" w:rsidR="005F64EA" w:rsidRPr="005F64EA" w:rsidRDefault="005F64EA" w:rsidP="005F64EA">
      <w:bookmarkStart w:id="9" w:name="_Toc212555134"/>
      <w:r w:rsidRPr="005F64EA">
        <w:t>Приложение реализовано по трёхслойной архитектуре:</w:t>
      </w:r>
    </w:p>
    <w:p w14:paraId="7258AE65" w14:textId="5C183B16" w:rsidR="005F64EA" w:rsidRPr="005F64EA" w:rsidRDefault="005F64EA" w:rsidP="00B15B6C">
      <w:pPr>
        <w:pStyle w:val="a0"/>
        <w:numPr>
          <w:ilvl w:val="0"/>
          <w:numId w:val="12"/>
        </w:numPr>
        <w:ind w:left="0" w:firstLine="851"/>
      </w:pPr>
      <w:r w:rsidRPr="005F64EA">
        <w:t>UI-сло</w:t>
      </w:r>
      <w:r w:rsidR="00E57B8B">
        <w:t>й</w:t>
      </w:r>
      <w:r w:rsidRPr="005F64EA">
        <w:t>:</w:t>
      </w:r>
    </w:p>
    <w:p w14:paraId="4F275ED0" w14:textId="138C7A90" w:rsidR="005F64EA" w:rsidRPr="005F64EA" w:rsidRDefault="005F64EA" w:rsidP="00B15B6C">
      <w:pPr>
        <w:pStyle w:val="a0"/>
        <w:numPr>
          <w:ilvl w:val="0"/>
          <w:numId w:val="15"/>
        </w:numPr>
        <w:ind w:left="0" w:firstLine="851"/>
      </w:pPr>
      <w:r w:rsidRPr="005F64EA">
        <w:t>Главное меню</w:t>
      </w:r>
      <w:r>
        <w:rPr>
          <w:lang w:val="en-US"/>
        </w:rPr>
        <w:t>;</w:t>
      </w:r>
    </w:p>
    <w:p w14:paraId="346D30CC" w14:textId="1162608A" w:rsidR="005F64EA" w:rsidRPr="005F64EA" w:rsidRDefault="005F64EA" w:rsidP="00B15B6C">
      <w:pPr>
        <w:pStyle w:val="a0"/>
        <w:numPr>
          <w:ilvl w:val="0"/>
          <w:numId w:val="15"/>
        </w:numPr>
        <w:ind w:left="0" w:firstLine="851"/>
      </w:pPr>
      <w:r w:rsidRPr="005F64EA">
        <w:t>Выбор направления</w:t>
      </w:r>
      <w:r>
        <w:rPr>
          <w:lang w:val="en-US"/>
        </w:rPr>
        <w:t>;</w:t>
      </w:r>
    </w:p>
    <w:p w14:paraId="5BF5D6C7" w14:textId="6CEA5642" w:rsidR="005F64EA" w:rsidRPr="005F64EA" w:rsidRDefault="005F64EA" w:rsidP="00B15B6C">
      <w:pPr>
        <w:pStyle w:val="a0"/>
        <w:numPr>
          <w:ilvl w:val="0"/>
          <w:numId w:val="15"/>
        </w:numPr>
        <w:ind w:left="0" w:firstLine="851"/>
      </w:pPr>
      <w:r>
        <w:t>Рабочий стол;</w:t>
      </w:r>
      <w:r w:rsidRPr="005F64EA">
        <w:t xml:space="preserve"> </w:t>
      </w:r>
    </w:p>
    <w:p w14:paraId="013D73E0" w14:textId="6B7AFFDB" w:rsidR="005F64EA" w:rsidRPr="005F64EA" w:rsidRDefault="005F64EA" w:rsidP="00B15B6C">
      <w:pPr>
        <w:pStyle w:val="a0"/>
        <w:numPr>
          <w:ilvl w:val="0"/>
          <w:numId w:val="15"/>
        </w:numPr>
        <w:ind w:left="0" w:firstLine="851"/>
      </w:pPr>
      <w:r w:rsidRPr="005F64EA">
        <w:t>Справка</w:t>
      </w:r>
      <w:r>
        <w:rPr>
          <w:lang w:val="en-US"/>
        </w:rPr>
        <w:t>;</w:t>
      </w:r>
    </w:p>
    <w:p w14:paraId="2D931B36" w14:textId="7BF3ECC2" w:rsidR="005F64EA" w:rsidRPr="005F64EA" w:rsidRDefault="005F64EA" w:rsidP="00B15B6C">
      <w:pPr>
        <w:pStyle w:val="a0"/>
        <w:numPr>
          <w:ilvl w:val="0"/>
          <w:numId w:val="15"/>
        </w:numPr>
        <w:ind w:left="0" w:firstLine="851"/>
      </w:pPr>
      <w:r w:rsidRPr="005F64EA">
        <w:t>Выбор вердикта</w:t>
      </w:r>
      <w:r>
        <w:rPr>
          <w:lang w:val="en-US"/>
        </w:rPr>
        <w:t>;</w:t>
      </w:r>
    </w:p>
    <w:p w14:paraId="7F87C15A" w14:textId="1F7A65BA" w:rsidR="005F64EA" w:rsidRPr="005F64EA" w:rsidRDefault="005F64EA" w:rsidP="00B15B6C">
      <w:pPr>
        <w:pStyle w:val="a0"/>
        <w:numPr>
          <w:ilvl w:val="0"/>
          <w:numId w:val="15"/>
        </w:numPr>
        <w:ind w:left="0" w:firstLine="851"/>
      </w:pPr>
      <w:r w:rsidRPr="005F64EA">
        <w:t>Результат</w:t>
      </w:r>
      <w:r>
        <w:rPr>
          <w:lang w:val="en-US"/>
        </w:rPr>
        <w:t>;</w:t>
      </w:r>
    </w:p>
    <w:p w14:paraId="1611A421" w14:textId="77777777" w:rsidR="005F64EA" w:rsidRPr="005F64EA" w:rsidRDefault="005F64EA" w:rsidP="00B15B6C">
      <w:pPr>
        <w:pStyle w:val="a0"/>
        <w:numPr>
          <w:ilvl w:val="0"/>
          <w:numId w:val="15"/>
        </w:numPr>
        <w:ind w:left="0" w:firstLine="851"/>
      </w:pPr>
      <w:r w:rsidRPr="005F64EA">
        <w:t>Статистика</w:t>
      </w:r>
    </w:p>
    <w:p w14:paraId="3DD23C9D" w14:textId="77777777" w:rsidR="005F64EA" w:rsidRPr="005F64EA" w:rsidRDefault="005F64EA" w:rsidP="00B15B6C">
      <w:pPr>
        <w:pStyle w:val="a0"/>
        <w:numPr>
          <w:ilvl w:val="0"/>
          <w:numId w:val="12"/>
        </w:numPr>
        <w:ind w:left="0" w:firstLine="851"/>
      </w:pPr>
      <w:r w:rsidRPr="005F64EA">
        <w:t>Бизнес-логика:</w:t>
      </w:r>
    </w:p>
    <w:p w14:paraId="456C1678" w14:textId="2CDA6E70" w:rsidR="005F64EA" w:rsidRPr="005F64EA" w:rsidRDefault="005F64EA" w:rsidP="00B15B6C">
      <w:pPr>
        <w:pStyle w:val="a0"/>
        <w:numPr>
          <w:ilvl w:val="0"/>
          <w:numId w:val="14"/>
        </w:numPr>
        <w:ind w:left="0" w:firstLine="851"/>
      </w:pPr>
      <w:r w:rsidRPr="005F64EA">
        <w:t xml:space="preserve">Генератор дела </w:t>
      </w:r>
      <w:r w:rsidR="00E57B8B">
        <w:t>–</w:t>
      </w:r>
      <w:r w:rsidR="00E57B8B" w:rsidRPr="00E57B8B">
        <w:t xml:space="preserve"> </w:t>
      </w:r>
      <w:r w:rsidRPr="005F64EA">
        <w:t>формирует дело на основе шаблона выбранного направления;</w:t>
      </w:r>
    </w:p>
    <w:p w14:paraId="5EA6E5B7" w14:textId="3120690B" w:rsidR="005F64EA" w:rsidRPr="005F64EA" w:rsidRDefault="005F64EA" w:rsidP="00B15B6C">
      <w:pPr>
        <w:pStyle w:val="a0"/>
        <w:numPr>
          <w:ilvl w:val="0"/>
          <w:numId w:val="14"/>
        </w:numPr>
        <w:ind w:left="0" w:firstLine="851"/>
      </w:pPr>
      <w:proofErr w:type="spellStart"/>
      <w:r w:rsidRPr="005F64EA">
        <w:t>Валидатор</w:t>
      </w:r>
      <w:proofErr w:type="spellEnd"/>
      <w:r w:rsidRPr="005F64EA">
        <w:t xml:space="preserve"> </w:t>
      </w:r>
      <w:r w:rsidR="00E57B8B">
        <w:t>–</w:t>
      </w:r>
      <w:r w:rsidR="00E57B8B" w:rsidRPr="00E57B8B">
        <w:t xml:space="preserve"> </w:t>
      </w:r>
      <w:r w:rsidRPr="005F64EA">
        <w:t>сравнивает пользовательский выбор с эталонным решением;</w:t>
      </w:r>
    </w:p>
    <w:p w14:paraId="43C77B71" w14:textId="2DD0734D" w:rsidR="005F64EA" w:rsidRPr="005F64EA" w:rsidRDefault="005F64EA" w:rsidP="00B15B6C">
      <w:pPr>
        <w:pStyle w:val="a0"/>
        <w:numPr>
          <w:ilvl w:val="0"/>
          <w:numId w:val="14"/>
        </w:numPr>
        <w:ind w:left="0" w:firstLine="851"/>
      </w:pPr>
      <w:r w:rsidRPr="005F64EA">
        <w:t xml:space="preserve">Менеджер прогресса </w:t>
      </w:r>
      <w:r w:rsidR="00E57B8B">
        <w:t>–</w:t>
      </w:r>
      <w:r w:rsidR="00E57B8B" w:rsidRPr="00E57B8B">
        <w:t xml:space="preserve"> </w:t>
      </w:r>
      <w:r w:rsidRPr="005F64EA">
        <w:t>сохраняет и обновляет статистику.</w:t>
      </w:r>
      <w:r w:rsidR="00E57B8B" w:rsidRPr="00E57B8B">
        <w:t xml:space="preserve"> </w:t>
      </w:r>
    </w:p>
    <w:p w14:paraId="56D76F59" w14:textId="77777777" w:rsidR="005F64EA" w:rsidRPr="005F64EA" w:rsidRDefault="005F64EA" w:rsidP="00B15B6C">
      <w:pPr>
        <w:pStyle w:val="a0"/>
        <w:numPr>
          <w:ilvl w:val="0"/>
          <w:numId w:val="12"/>
        </w:numPr>
        <w:ind w:left="0" w:firstLine="851"/>
      </w:pPr>
      <w:r w:rsidRPr="005F64EA">
        <w:t>Слой данных:</w:t>
      </w:r>
    </w:p>
    <w:p w14:paraId="21D7863F" w14:textId="64442742" w:rsidR="005F64EA" w:rsidRPr="005F64EA" w:rsidRDefault="00E57B8B" w:rsidP="00B15B6C">
      <w:pPr>
        <w:pStyle w:val="a0"/>
        <w:numPr>
          <w:ilvl w:val="0"/>
          <w:numId w:val="13"/>
        </w:numPr>
        <w:ind w:left="0" w:firstLine="851"/>
      </w:pPr>
      <w:r w:rsidRPr="005F64EA">
        <w:t>С</w:t>
      </w:r>
      <w:r w:rsidR="005F64EA" w:rsidRPr="005F64EA">
        <w:t>татические</w:t>
      </w:r>
      <w:r>
        <w:t xml:space="preserve"> данные</w:t>
      </w:r>
      <w:r w:rsidR="005F64EA" w:rsidRPr="005F64EA">
        <w:t>;</w:t>
      </w:r>
    </w:p>
    <w:p w14:paraId="6445DB5A" w14:textId="3753F21E" w:rsidR="005F64EA" w:rsidRPr="005F64EA" w:rsidRDefault="00E57B8B" w:rsidP="00B15B6C">
      <w:pPr>
        <w:pStyle w:val="a0"/>
        <w:numPr>
          <w:ilvl w:val="0"/>
          <w:numId w:val="13"/>
        </w:numPr>
        <w:ind w:left="0" w:firstLine="851"/>
      </w:pPr>
      <w:r>
        <w:t>Динамические данные</w:t>
      </w:r>
      <w:r w:rsidR="005F64EA" w:rsidRPr="005F64EA">
        <w:t>.</w:t>
      </w:r>
    </w:p>
    <w:p w14:paraId="66FCFBF0" w14:textId="77777777" w:rsidR="005F64EA" w:rsidRPr="005F64EA" w:rsidRDefault="005F64EA" w:rsidP="00E57B8B">
      <w:pPr>
        <w:pStyle w:val="a0"/>
        <w:numPr>
          <w:ilvl w:val="0"/>
          <w:numId w:val="0"/>
        </w:numPr>
        <w:ind w:firstLine="851"/>
      </w:pPr>
      <w:r w:rsidRPr="005F64EA">
        <w:t>Приложение не использует серверную инфраструктуру и работает полностью автономно.</w:t>
      </w:r>
    </w:p>
    <w:p w14:paraId="52091A48" w14:textId="125A03C7" w:rsidR="004107FE" w:rsidRDefault="005F64EA" w:rsidP="005F64EA">
      <w:pPr>
        <w:pStyle w:val="2"/>
      </w:pPr>
      <w:r w:rsidRPr="005F64EA">
        <w:rPr>
          <w:rFonts w:eastAsiaTheme="minorEastAsia" w:cstheme="minorBidi"/>
          <w:b w:val="0"/>
          <w:bCs w:val="0"/>
          <w:szCs w:val="22"/>
        </w:rPr>
        <w:t xml:space="preserve"> </w:t>
      </w:r>
      <w:r w:rsidR="004107FE">
        <w:t>Режимы работы программы</w:t>
      </w:r>
      <w:bookmarkEnd w:id="9"/>
    </w:p>
    <w:p w14:paraId="244F7C29" w14:textId="1D0ECD22" w:rsidR="008E48B9" w:rsidRPr="008E48B9" w:rsidRDefault="008E48B9" w:rsidP="008E48B9">
      <w:bookmarkStart w:id="10" w:name="_Toc212555135"/>
      <w:r w:rsidRPr="008E48B9">
        <w:t xml:space="preserve">Приложение не разделяет пользователей по ролям. Все пользователи </w:t>
      </w:r>
      <w:r>
        <w:t>получают единый</w:t>
      </w:r>
      <w:r w:rsidRPr="008E48B9">
        <w:t xml:space="preserve"> </w:t>
      </w:r>
      <w:r>
        <w:t>набор функционала</w:t>
      </w:r>
      <w:r w:rsidRPr="008E48B9">
        <w:t>:</w:t>
      </w:r>
    </w:p>
    <w:p w14:paraId="313A96B9" w14:textId="37F05475" w:rsidR="008E48B9" w:rsidRPr="008E48B9" w:rsidRDefault="008E48B9" w:rsidP="00B15B6C">
      <w:pPr>
        <w:pStyle w:val="a0"/>
        <w:numPr>
          <w:ilvl w:val="0"/>
          <w:numId w:val="16"/>
        </w:numPr>
        <w:ind w:left="0" w:firstLine="851"/>
        <w:rPr>
          <w:rFonts w:cs="Times New Roman"/>
        </w:rPr>
      </w:pPr>
      <w:r w:rsidRPr="008E48B9">
        <w:rPr>
          <w:rFonts w:cs="Times New Roman"/>
        </w:rPr>
        <w:t>выбор направления</w:t>
      </w:r>
      <w:r>
        <w:rPr>
          <w:rFonts w:cs="Times New Roman"/>
          <w:lang w:val="en-US"/>
        </w:rPr>
        <w:t>;</w:t>
      </w:r>
    </w:p>
    <w:p w14:paraId="7633916D" w14:textId="70741AF2" w:rsidR="008E48B9" w:rsidRPr="008E48B9" w:rsidRDefault="008E48B9" w:rsidP="00B15B6C">
      <w:pPr>
        <w:pStyle w:val="a0"/>
        <w:numPr>
          <w:ilvl w:val="0"/>
          <w:numId w:val="16"/>
        </w:numPr>
        <w:ind w:left="0" w:firstLine="851"/>
        <w:rPr>
          <w:rFonts w:cs="Times New Roman"/>
        </w:rPr>
      </w:pPr>
      <w:r w:rsidRPr="008E48B9">
        <w:rPr>
          <w:rFonts w:cs="Times New Roman"/>
        </w:rPr>
        <w:t>генерация дела;</w:t>
      </w:r>
    </w:p>
    <w:p w14:paraId="069E591D" w14:textId="185BCD0F" w:rsidR="008E48B9" w:rsidRPr="008E48B9" w:rsidRDefault="008E48B9" w:rsidP="00B15B6C">
      <w:pPr>
        <w:pStyle w:val="a0"/>
        <w:numPr>
          <w:ilvl w:val="0"/>
          <w:numId w:val="16"/>
        </w:numPr>
        <w:ind w:left="0" w:firstLine="851"/>
        <w:rPr>
          <w:rFonts w:cs="Times New Roman"/>
        </w:rPr>
      </w:pPr>
      <w:r w:rsidRPr="008E48B9">
        <w:rPr>
          <w:rFonts w:cs="Times New Roman"/>
        </w:rPr>
        <w:t>анализ документов</w:t>
      </w:r>
      <w:r>
        <w:rPr>
          <w:rFonts w:cs="Times New Roman"/>
          <w:lang w:val="en-US"/>
        </w:rPr>
        <w:t>;</w:t>
      </w:r>
    </w:p>
    <w:p w14:paraId="335EEF3F" w14:textId="588BCC93" w:rsidR="008E48B9" w:rsidRPr="008E48B9" w:rsidRDefault="00065CDF" w:rsidP="00B15B6C">
      <w:pPr>
        <w:pStyle w:val="a0"/>
        <w:numPr>
          <w:ilvl w:val="0"/>
          <w:numId w:val="16"/>
        </w:numPr>
        <w:ind w:left="0" w:firstLine="851"/>
        <w:rPr>
          <w:rFonts w:cs="Times New Roman"/>
        </w:rPr>
      </w:pPr>
      <w:r>
        <w:rPr>
          <w:rFonts w:cs="Times New Roman"/>
        </w:rPr>
        <w:t>просмотр справки</w:t>
      </w:r>
      <w:r w:rsidR="008E48B9" w:rsidRPr="008E48B9">
        <w:rPr>
          <w:rFonts w:cs="Times New Roman"/>
        </w:rPr>
        <w:t>;</w:t>
      </w:r>
    </w:p>
    <w:p w14:paraId="2A6DFD14" w14:textId="413F98ED" w:rsidR="008E48B9" w:rsidRPr="008E48B9" w:rsidRDefault="008E48B9" w:rsidP="00B15B6C">
      <w:pPr>
        <w:pStyle w:val="a0"/>
        <w:numPr>
          <w:ilvl w:val="0"/>
          <w:numId w:val="16"/>
        </w:numPr>
        <w:ind w:left="0" w:firstLine="851"/>
        <w:rPr>
          <w:rFonts w:cs="Times New Roman"/>
        </w:rPr>
      </w:pPr>
      <w:r w:rsidRPr="008E48B9">
        <w:rPr>
          <w:rFonts w:cs="Times New Roman"/>
        </w:rPr>
        <w:t>принятие решения</w:t>
      </w:r>
      <w:r>
        <w:rPr>
          <w:rFonts w:cs="Times New Roman"/>
          <w:lang w:val="en-US"/>
        </w:rPr>
        <w:t>;</w:t>
      </w:r>
    </w:p>
    <w:p w14:paraId="5C0D060C" w14:textId="6ADC8F2F" w:rsidR="008E48B9" w:rsidRPr="008E48B9" w:rsidRDefault="008E48B9" w:rsidP="00B15B6C">
      <w:pPr>
        <w:pStyle w:val="a0"/>
        <w:numPr>
          <w:ilvl w:val="0"/>
          <w:numId w:val="16"/>
        </w:numPr>
        <w:ind w:left="0" w:firstLine="851"/>
        <w:rPr>
          <w:rFonts w:cs="Times New Roman"/>
        </w:rPr>
      </w:pPr>
      <w:r w:rsidRPr="008E48B9">
        <w:rPr>
          <w:rFonts w:cs="Times New Roman"/>
        </w:rPr>
        <w:t>получение оценки;</w:t>
      </w:r>
    </w:p>
    <w:p w14:paraId="7AADE31B" w14:textId="43DD0147" w:rsidR="008E48B9" w:rsidRPr="008E48B9" w:rsidRDefault="008E48B9" w:rsidP="00B15B6C">
      <w:pPr>
        <w:pStyle w:val="a0"/>
        <w:numPr>
          <w:ilvl w:val="0"/>
          <w:numId w:val="16"/>
        </w:numPr>
        <w:ind w:left="0" w:firstLine="851"/>
        <w:rPr>
          <w:rFonts w:cs="Times New Roman"/>
        </w:rPr>
      </w:pPr>
      <w:r w:rsidRPr="008E48B9">
        <w:rPr>
          <w:rFonts w:cs="Times New Roman"/>
        </w:rPr>
        <w:t>просмотр статистики.</w:t>
      </w:r>
    </w:p>
    <w:p w14:paraId="17F381A9" w14:textId="77777777" w:rsidR="004107FE" w:rsidRDefault="004107FE" w:rsidP="004107FE">
      <w:pPr>
        <w:pStyle w:val="2"/>
      </w:pPr>
      <w:r>
        <w:lastRenderedPageBreak/>
        <w:t>Временные характеристики</w:t>
      </w:r>
      <w:bookmarkEnd w:id="10"/>
    </w:p>
    <w:p w14:paraId="5BE61633" w14:textId="1B743361" w:rsidR="0082647D" w:rsidRPr="0082647D" w:rsidRDefault="0082647D" w:rsidP="0082647D">
      <w:bookmarkStart w:id="11" w:name="_Toc212555136"/>
      <w:r w:rsidRPr="0082647D">
        <w:t>П</w:t>
      </w:r>
      <w:r w:rsidRPr="0082647D">
        <w:t>риложение обеспечивает</w:t>
      </w:r>
      <w:r>
        <w:t xml:space="preserve"> относительно быструю скорость при своих вычислительных нагрузках</w:t>
      </w:r>
      <w:r w:rsidRPr="0082647D">
        <w:t>. Все операции завершаются в следующие сроки:</w:t>
      </w:r>
    </w:p>
    <w:p w14:paraId="24EE77DF" w14:textId="7DA7A92F" w:rsidR="0082647D" w:rsidRPr="0082647D" w:rsidRDefault="0082647D" w:rsidP="00B15B6C">
      <w:pPr>
        <w:pStyle w:val="a0"/>
        <w:numPr>
          <w:ilvl w:val="0"/>
          <w:numId w:val="17"/>
        </w:numPr>
        <w:ind w:left="0" w:firstLine="851"/>
      </w:pPr>
      <w:r w:rsidRPr="0082647D">
        <w:t xml:space="preserve">загрузка </w:t>
      </w:r>
      <w:r w:rsidR="00673913" w:rsidRPr="0082647D">
        <w:t>э</w:t>
      </w:r>
      <w:r w:rsidR="00673913">
        <w:t>крана примерно</w:t>
      </w:r>
      <w:r w:rsidRPr="0082647D">
        <w:t xml:space="preserve"> 0.5 с;</w:t>
      </w:r>
    </w:p>
    <w:p w14:paraId="6B797B94" w14:textId="5ABE5453" w:rsidR="0082647D" w:rsidRPr="0082647D" w:rsidRDefault="0082647D" w:rsidP="00B15B6C">
      <w:pPr>
        <w:pStyle w:val="a0"/>
        <w:numPr>
          <w:ilvl w:val="0"/>
          <w:numId w:val="17"/>
        </w:numPr>
        <w:ind w:left="0" w:firstLine="851"/>
      </w:pPr>
      <w:r w:rsidRPr="0082647D">
        <w:t xml:space="preserve">генерация дела </w:t>
      </w:r>
      <w:r w:rsidR="00673913">
        <w:t xml:space="preserve">не больше </w:t>
      </w:r>
      <w:r w:rsidR="00F87DC9">
        <w:t>7</w:t>
      </w:r>
      <w:r w:rsidRPr="0082647D">
        <w:t xml:space="preserve"> с;</w:t>
      </w:r>
    </w:p>
    <w:p w14:paraId="2E86C73D" w14:textId="3FEDD326" w:rsidR="0082647D" w:rsidRDefault="0082647D" w:rsidP="00B15B6C">
      <w:pPr>
        <w:pStyle w:val="a0"/>
        <w:numPr>
          <w:ilvl w:val="0"/>
          <w:numId w:val="17"/>
        </w:numPr>
        <w:ind w:left="0" w:firstLine="851"/>
      </w:pPr>
      <w:r w:rsidRPr="0082647D">
        <w:t xml:space="preserve">сохранение прогресса </w:t>
      </w:r>
      <w:r w:rsidR="00673913">
        <w:t>не больше 5</w:t>
      </w:r>
      <w:r w:rsidRPr="0082647D">
        <w:t>с;</w:t>
      </w:r>
    </w:p>
    <w:p w14:paraId="21CA3D36" w14:textId="6064B07C" w:rsidR="00673913" w:rsidRDefault="00673913" w:rsidP="00B15B6C">
      <w:pPr>
        <w:pStyle w:val="a0"/>
        <w:numPr>
          <w:ilvl w:val="0"/>
          <w:numId w:val="17"/>
        </w:numPr>
        <w:ind w:left="0" w:firstLine="851"/>
      </w:pPr>
      <w:r>
        <w:t>получение результатов по делу не более 5</w:t>
      </w:r>
      <w:r w:rsidRPr="0082647D">
        <w:t>с;</w:t>
      </w:r>
    </w:p>
    <w:p w14:paraId="5427400C" w14:textId="20F01428" w:rsidR="00673913" w:rsidRPr="0082647D" w:rsidRDefault="00673913" w:rsidP="00B15B6C">
      <w:pPr>
        <w:pStyle w:val="a0"/>
        <w:numPr>
          <w:ilvl w:val="0"/>
          <w:numId w:val="17"/>
        </w:numPr>
        <w:ind w:left="0" w:firstLine="851"/>
      </w:pPr>
      <w:r>
        <w:t xml:space="preserve">запрос статистики </w:t>
      </w:r>
      <w:r>
        <w:t xml:space="preserve">не больше </w:t>
      </w:r>
      <w:r>
        <w:t>4</w:t>
      </w:r>
      <w:r w:rsidRPr="0082647D">
        <w:t>с;</w:t>
      </w:r>
    </w:p>
    <w:p w14:paraId="03964D59" w14:textId="1302C395" w:rsidR="0082647D" w:rsidRPr="0082647D" w:rsidRDefault="0082647D" w:rsidP="00B15B6C">
      <w:pPr>
        <w:pStyle w:val="a0"/>
        <w:numPr>
          <w:ilvl w:val="0"/>
          <w:numId w:val="17"/>
        </w:numPr>
        <w:ind w:left="0" w:firstLine="851"/>
      </w:pPr>
      <w:r w:rsidRPr="0082647D">
        <w:t xml:space="preserve">переход между экранами </w:t>
      </w:r>
      <w:r w:rsidR="00673913">
        <w:t>н</w:t>
      </w:r>
      <w:r w:rsidR="00673913">
        <w:t>е больше 2</w:t>
      </w:r>
      <w:r w:rsidR="00673913" w:rsidRPr="0082647D">
        <w:t>с</w:t>
      </w:r>
      <w:r w:rsidRPr="0082647D">
        <w:t>.</w:t>
      </w:r>
    </w:p>
    <w:p w14:paraId="38220F2C" w14:textId="77777777" w:rsidR="0082647D" w:rsidRPr="0082647D" w:rsidRDefault="0082647D" w:rsidP="0082647D">
      <w:r w:rsidRPr="0082647D">
        <w:t>Восстановление после сбоя не требуется: прогресс сохраняется после каждого завершённого дела, а приложение не зависит от состояния сессии.</w:t>
      </w:r>
    </w:p>
    <w:p w14:paraId="571C0A75" w14:textId="77777777" w:rsidR="004107FE" w:rsidRDefault="004107FE" w:rsidP="004107FE">
      <w:pPr>
        <w:pStyle w:val="2"/>
      </w:pPr>
      <w:r>
        <w:t xml:space="preserve">Средства контроля и </w:t>
      </w:r>
      <w:proofErr w:type="spellStart"/>
      <w:r>
        <w:t>самовосстанавливаемости</w:t>
      </w:r>
      <w:bookmarkEnd w:id="11"/>
      <w:proofErr w:type="spellEnd"/>
    </w:p>
    <w:p w14:paraId="67E6C402" w14:textId="68245440" w:rsidR="000268D1" w:rsidRDefault="000268D1" w:rsidP="000268D1">
      <w:proofErr w:type="spellStart"/>
      <w:r>
        <w:t>Валидация</w:t>
      </w:r>
      <w:proofErr w:type="spellEnd"/>
      <w:r>
        <w:t xml:space="preserve"> данных: шаблоны дел и правовых актов проходят проверку на этапе сборки;</w:t>
      </w:r>
    </w:p>
    <w:p w14:paraId="1AFA7DEF" w14:textId="1BF0C4FC" w:rsidR="000268D1" w:rsidRDefault="000268D1" w:rsidP="000268D1">
      <w:r>
        <w:t xml:space="preserve">Целостность: все </w:t>
      </w:r>
      <w:r>
        <w:t xml:space="preserve">дела загружаются из встроенных файлов, что исключает </w:t>
      </w:r>
      <w:r>
        <w:t>отсутствует риск внешнего повреждения;</w:t>
      </w:r>
    </w:p>
    <w:p w14:paraId="16BE014F" w14:textId="77777777" w:rsidR="000268D1" w:rsidRDefault="000268D1" w:rsidP="000268D1">
      <w:r>
        <w:t>Сохранение прогресса: автоматически после завершения каждого дела;</w:t>
      </w:r>
    </w:p>
    <w:p w14:paraId="1244F21E" w14:textId="2971F75D" w:rsidR="000268D1" w:rsidRDefault="000268D1" w:rsidP="000268D1">
      <w:r>
        <w:t>Откат: ес</w:t>
      </w:r>
      <w:r>
        <w:t>ли пользователь прерывает дело, то</w:t>
      </w:r>
      <w:r>
        <w:t xml:space="preserve"> приложение запоминает его и позволяет вернуться через кнопку «Продолжить»;</w:t>
      </w:r>
    </w:p>
    <w:p w14:paraId="7A092822" w14:textId="73373E21" w:rsidR="000268D1" w:rsidRDefault="000268D1" w:rsidP="000268D1">
      <w:proofErr w:type="spellStart"/>
      <w:r>
        <w:t>Логирование</w:t>
      </w:r>
      <w:proofErr w:type="spellEnd"/>
      <w:r>
        <w:t xml:space="preserve">: ошибки </w:t>
      </w:r>
      <w:r w:rsidR="0020529A">
        <w:t>выводятся в консоль</w:t>
      </w:r>
      <w:r>
        <w:t>.</w:t>
      </w:r>
    </w:p>
    <w:p w14:paraId="0F20CAF3" w14:textId="77777777" w:rsidR="004107FE" w:rsidRPr="004272B6" w:rsidRDefault="004107FE" w:rsidP="004107FE"/>
    <w:p w14:paraId="781691BC" w14:textId="77777777" w:rsidR="004107FE" w:rsidRDefault="004107FE" w:rsidP="004107FE">
      <w:pPr>
        <w:pStyle w:val="1"/>
      </w:pPr>
      <w:bookmarkStart w:id="12" w:name="_Toc212555137"/>
      <w:r>
        <w:lastRenderedPageBreak/>
        <w:t>Обращение к программе</w:t>
      </w:r>
      <w:bookmarkEnd w:id="12"/>
    </w:p>
    <w:p w14:paraId="14E1C1C0" w14:textId="1AEA1521" w:rsidR="004107FE" w:rsidRDefault="004107FE" w:rsidP="004107FE">
      <w:bookmarkStart w:id="13" w:name="_Toc212555138"/>
      <w:r>
        <w:t xml:space="preserve">В настоящем разделе описаны процедуры запуска, инициализации и взаимодействия с </w:t>
      </w:r>
      <w:r w:rsidR="00670F42">
        <w:rPr>
          <w:rFonts w:eastAsia="Times New Roman"/>
        </w:rPr>
        <w:t>мобильным</w:t>
      </w:r>
      <w:r w:rsidR="00D62F64" w:rsidRPr="00316045">
        <w:rPr>
          <w:rFonts w:eastAsia="Times New Roman"/>
        </w:rPr>
        <w:t xml:space="preserve"> симулятор</w:t>
      </w:r>
      <w:r w:rsidR="00670F42">
        <w:rPr>
          <w:rFonts w:eastAsia="Times New Roman"/>
        </w:rPr>
        <w:t>ом</w:t>
      </w:r>
      <w:r w:rsidR="00D62F64" w:rsidRPr="00316045">
        <w:rPr>
          <w:rFonts w:eastAsia="Times New Roman"/>
        </w:rPr>
        <w:t xml:space="preserve"> повышения правовой грамотности</w:t>
      </w:r>
      <w:r w:rsidR="00F10536">
        <w:rPr>
          <w:rFonts w:eastAsia="Times New Roman"/>
        </w:rPr>
        <w:t>.</w:t>
      </w:r>
    </w:p>
    <w:p w14:paraId="33D29E52" w14:textId="77777777" w:rsidR="004107FE" w:rsidRDefault="004107FE" w:rsidP="004107FE">
      <w:pPr>
        <w:pStyle w:val="2"/>
      </w:pPr>
      <w:r>
        <w:t>Процедура запуска системы</w:t>
      </w:r>
      <w:bookmarkEnd w:id="13"/>
    </w:p>
    <w:p w14:paraId="7FAE2B06" w14:textId="015D1A30" w:rsidR="009E78D1" w:rsidRPr="00D16C4E" w:rsidRDefault="009E78D1" w:rsidP="00B15B6C">
      <w:pPr>
        <w:pStyle w:val="a0"/>
        <w:numPr>
          <w:ilvl w:val="0"/>
          <w:numId w:val="18"/>
        </w:numPr>
        <w:ind w:left="0" w:firstLine="851"/>
      </w:pPr>
      <w:bookmarkStart w:id="14" w:name="_Toc212555139"/>
      <w:r w:rsidRPr="009E78D1">
        <w:t xml:space="preserve">Клонировать </w:t>
      </w:r>
      <w:proofErr w:type="spellStart"/>
      <w:r w:rsidRPr="009E78D1">
        <w:t>репозиторий</w:t>
      </w:r>
      <w:proofErr w:type="spellEnd"/>
      <w:r w:rsidR="00962D5B">
        <w:t xml:space="preserve"> </w:t>
      </w:r>
      <w:r w:rsidR="00962D5B">
        <w:t>с помощью команды</w:t>
      </w:r>
      <w:r w:rsidRPr="009E78D1">
        <w:t>:</w:t>
      </w:r>
    </w:p>
    <w:p w14:paraId="6EC7FA81" w14:textId="33F4B38B" w:rsidR="009E78D1" w:rsidRDefault="009E78D1" w:rsidP="00D16C4E">
      <w:pPr>
        <w:rPr>
          <w:lang w:val="en-US"/>
        </w:rPr>
      </w:pPr>
      <w:proofErr w:type="spellStart"/>
      <w:r w:rsidRPr="009E78D1">
        <w:rPr>
          <w:lang w:val="en-US"/>
        </w:rPr>
        <w:t>git</w:t>
      </w:r>
      <w:proofErr w:type="spellEnd"/>
      <w:r w:rsidRPr="009E78D1">
        <w:rPr>
          <w:lang w:val="en-US"/>
        </w:rPr>
        <w:t xml:space="preserve"> clone </w:t>
      </w:r>
      <w:hyperlink r:id="rId14" w:history="1">
        <w:r w:rsidR="00D16C4E" w:rsidRPr="00566B51">
          <w:rPr>
            <w:rStyle w:val="a6"/>
            <w:lang w:val="en-US"/>
          </w:rPr>
          <w:t>https://github.com/Olejechka/UP3.git</w:t>
        </w:r>
      </w:hyperlink>
    </w:p>
    <w:p w14:paraId="70184CEB" w14:textId="77777777" w:rsidR="00D16C4E" w:rsidRPr="009E78D1" w:rsidRDefault="00D16C4E" w:rsidP="00D16C4E">
      <w:pPr>
        <w:rPr>
          <w:lang w:val="en-US"/>
        </w:rPr>
      </w:pPr>
    </w:p>
    <w:p w14:paraId="64750634" w14:textId="3BFAAEFE" w:rsidR="009E78D1" w:rsidRPr="009E78D1" w:rsidRDefault="009E78D1" w:rsidP="00B15B6C">
      <w:pPr>
        <w:pStyle w:val="a0"/>
        <w:numPr>
          <w:ilvl w:val="0"/>
          <w:numId w:val="18"/>
        </w:numPr>
        <w:ind w:left="0" w:firstLine="851"/>
      </w:pPr>
      <w:r w:rsidRPr="009E78D1">
        <w:t>Установить зависимости</w:t>
      </w:r>
      <w:r w:rsidR="00962D5B">
        <w:t xml:space="preserve"> </w:t>
      </w:r>
      <w:r w:rsidR="00962D5B">
        <w:t>с помощью команды</w:t>
      </w:r>
      <w:r w:rsidRPr="009E78D1">
        <w:t>:</w:t>
      </w:r>
    </w:p>
    <w:p w14:paraId="00AF11E5" w14:textId="1BF895F0" w:rsidR="009E78D1" w:rsidRDefault="009E78D1" w:rsidP="00D16C4E">
      <w:proofErr w:type="spellStart"/>
      <w:r w:rsidRPr="009E78D1">
        <w:t>flutter</w:t>
      </w:r>
      <w:proofErr w:type="spellEnd"/>
      <w:r w:rsidRPr="009E78D1">
        <w:t xml:space="preserve"> </w:t>
      </w:r>
      <w:proofErr w:type="spellStart"/>
      <w:r w:rsidRPr="009E78D1">
        <w:t>pub</w:t>
      </w:r>
      <w:proofErr w:type="spellEnd"/>
      <w:r w:rsidRPr="009E78D1">
        <w:t xml:space="preserve"> </w:t>
      </w:r>
      <w:proofErr w:type="spellStart"/>
      <w:r w:rsidRPr="009E78D1">
        <w:t>get</w:t>
      </w:r>
      <w:proofErr w:type="spellEnd"/>
    </w:p>
    <w:p w14:paraId="2A9CCB84" w14:textId="77777777" w:rsidR="00D16C4E" w:rsidRPr="009E78D1" w:rsidRDefault="00D16C4E" w:rsidP="00D16C4E"/>
    <w:p w14:paraId="574E27DA" w14:textId="144B992C" w:rsidR="009E78D1" w:rsidRPr="009E78D1" w:rsidRDefault="009E78D1" w:rsidP="00B15B6C">
      <w:pPr>
        <w:pStyle w:val="a0"/>
        <w:numPr>
          <w:ilvl w:val="0"/>
          <w:numId w:val="18"/>
        </w:numPr>
        <w:ind w:left="0" w:firstLine="851"/>
      </w:pPr>
      <w:r w:rsidRPr="009E78D1">
        <w:t xml:space="preserve">Подключить устройство с </w:t>
      </w:r>
      <w:proofErr w:type="spellStart"/>
      <w:r w:rsidRPr="009E78D1">
        <w:t>Android</w:t>
      </w:r>
      <w:proofErr w:type="spellEnd"/>
      <w:r w:rsidRPr="009E78D1">
        <w:t xml:space="preserve"> 7+ или запустить эмулятор.</w:t>
      </w:r>
    </w:p>
    <w:p w14:paraId="6C5BAFBC" w14:textId="23170014" w:rsidR="009E78D1" w:rsidRPr="009E78D1" w:rsidRDefault="009E78D1" w:rsidP="00B15B6C">
      <w:pPr>
        <w:pStyle w:val="a0"/>
        <w:numPr>
          <w:ilvl w:val="0"/>
          <w:numId w:val="18"/>
        </w:numPr>
        <w:ind w:left="0" w:firstLine="851"/>
      </w:pPr>
      <w:r w:rsidRPr="009E78D1">
        <w:t>Собрать и запустить приложение</w:t>
      </w:r>
      <w:r w:rsidR="00962D5B">
        <w:t xml:space="preserve"> с помощью команды</w:t>
      </w:r>
      <w:r w:rsidRPr="009E78D1">
        <w:t>:</w:t>
      </w:r>
    </w:p>
    <w:p w14:paraId="73D09C1B" w14:textId="77777777" w:rsidR="009E78D1" w:rsidRPr="009E78D1" w:rsidRDefault="009E78D1" w:rsidP="00D16C4E">
      <w:proofErr w:type="spellStart"/>
      <w:r w:rsidRPr="009E78D1">
        <w:t>flutter</w:t>
      </w:r>
      <w:proofErr w:type="spellEnd"/>
      <w:r w:rsidRPr="009E78D1">
        <w:t xml:space="preserve"> </w:t>
      </w:r>
      <w:proofErr w:type="spellStart"/>
      <w:r w:rsidRPr="009E78D1">
        <w:t>run</w:t>
      </w:r>
      <w:proofErr w:type="spellEnd"/>
    </w:p>
    <w:p w14:paraId="217378DB" w14:textId="4ACF06FA" w:rsidR="004107FE" w:rsidRDefault="004107FE" w:rsidP="009E78D1">
      <w:pPr>
        <w:pStyle w:val="2"/>
      </w:pPr>
      <w:r>
        <w:t>Передача управления и параметров</w:t>
      </w:r>
      <w:bookmarkEnd w:id="14"/>
    </w:p>
    <w:p w14:paraId="225DDAF7" w14:textId="6E6A346E" w:rsidR="00BD1C9E" w:rsidRPr="00BD1C9E" w:rsidRDefault="00BD1C9E" w:rsidP="00BD1C9E">
      <w:bookmarkStart w:id="15" w:name="_Toc212555140"/>
      <w:r w:rsidRPr="00BD1C9E">
        <w:t>Управление осуществляется через навигацию между экранами</w:t>
      </w:r>
    </w:p>
    <w:p w14:paraId="05A604EF" w14:textId="77777777" w:rsidR="00BD1C9E" w:rsidRPr="00BD1C9E" w:rsidRDefault="00BD1C9E" w:rsidP="00BD1C9E">
      <w:r w:rsidRPr="00BD1C9E">
        <w:t>Передача параметров:</w:t>
      </w:r>
    </w:p>
    <w:p w14:paraId="4D17F813" w14:textId="584FAFCC" w:rsidR="00BD1C9E" w:rsidRPr="00FF137E" w:rsidRDefault="00BD1C9E" w:rsidP="00BD1C9E">
      <w:pPr>
        <w:rPr>
          <w:rFonts w:cs="Times New Roman"/>
        </w:rPr>
      </w:pPr>
      <w:r w:rsidRPr="00FF137E">
        <w:rPr>
          <w:rFonts w:cs="Times New Roman"/>
        </w:rPr>
        <w:t>при выборе направления → передаётся идентификатор от</w:t>
      </w:r>
      <w:r w:rsidR="00FF137E">
        <w:rPr>
          <w:rFonts w:cs="Times New Roman"/>
        </w:rPr>
        <w:t>расли</w:t>
      </w:r>
      <w:r w:rsidRPr="00FF137E">
        <w:rPr>
          <w:rFonts w:cs="Times New Roman"/>
        </w:rPr>
        <w:t>;</w:t>
      </w:r>
    </w:p>
    <w:p w14:paraId="2B94D409" w14:textId="77777777" w:rsidR="00BD1C9E" w:rsidRPr="00FF137E" w:rsidRDefault="00BD1C9E" w:rsidP="00BD1C9E">
      <w:pPr>
        <w:rPr>
          <w:rFonts w:cs="Times New Roman"/>
        </w:rPr>
      </w:pPr>
      <w:r w:rsidRPr="00FF137E">
        <w:rPr>
          <w:rFonts w:cs="Times New Roman"/>
        </w:rPr>
        <w:t>при переходе к вердикту → передаётся ID дела;</w:t>
      </w:r>
    </w:p>
    <w:p w14:paraId="07971CAA" w14:textId="77777777" w:rsidR="00BD1C9E" w:rsidRPr="00FF137E" w:rsidRDefault="00BD1C9E" w:rsidP="00BD1C9E">
      <w:pPr>
        <w:rPr>
          <w:rFonts w:cs="Times New Roman"/>
        </w:rPr>
      </w:pPr>
      <w:r w:rsidRPr="00FF137E">
        <w:rPr>
          <w:rFonts w:cs="Times New Roman"/>
        </w:rPr>
        <w:t>при открытии результата → передаётся выбранный пользователем вариант и эталонный ответ.</w:t>
      </w:r>
    </w:p>
    <w:p w14:paraId="4B334C7F" w14:textId="61719EE2" w:rsidR="00BD1C9E" w:rsidRPr="00BD1C9E" w:rsidRDefault="00BD1C9E" w:rsidP="00BD1C9E">
      <w:r w:rsidRPr="00BD1C9E">
        <w:t xml:space="preserve">Все данные передаются </w:t>
      </w:r>
      <w:r w:rsidR="00FF137E" w:rsidRPr="00BD1C9E">
        <w:t>через конструкторов</w:t>
      </w:r>
      <w:r w:rsidRPr="00BD1C9E">
        <w:t xml:space="preserve"> </w:t>
      </w:r>
      <w:proofErr w:type="spellStart"/>
      <w:r w:rsidRPr="00BD1C9E">
        <w:t>виджетов</w:t>
      </w:r>
      <w:proofErr w:type="spellEnd"/>
      <w:r w:rsidRPr="00BD1C9E">
        <w:t>.</w:t>
      </w:r>
      <w:r w:rsidR="00FF137E">
        <w:t xml:space="preserve"> Прогресс</w:t>
      </w:r>
      <w:r w:rsidRPr="00BD1C9E">
        <w:t xml:space="preserve"> управляется через локальное хранилище.</w:t>
      </w:r>
    </w:p>
    <w:p w14:paraId="5CE1AB65" w14:textId="0A0A7A75" w:rsidR="004107FE" w:rsidRDefault="00BD1C9E" w:rsidP="00BD1C9E">
      <w:pPr>
        <w:pStyle w:val="1"/>
      </w:pPr>
      <w:r w:rsidRPr="00BD1C9E">
        <w:rPr>
          <w:rFonts w:eastAsiaTheme="minorEastAsia" w:cstheme="minorBidi"/>
          <w:b w:val="0"/>
          <w:bCs w:val="0"/>
          <w:noProof w:val="0"/>
          <w:szCs w:val="22"/>
        </w:rPr>
        <w:lastRenderedPageBreak/>
        <w:t xml:space="preserve"> </w:t>
      </w:r>
      <w:r w:rsidR="004107FE">
        <w:t>Входные и выходные данные</w:t>
      </w:r>
      <w:bookmarkEnd w:id="15"/>
    </w:p>
    <w:p w14:paraId="58792F89" w14:textId="6418CACB" w:rsidR="004107FE" w:rsidRDefault="004107FE" w:rsidP="004107FE">
      <w:bookmarkStart w:id="16" w:name="_Toc212555141"/>
      <w:r>
        <w:t xml:space="preserve">В данном разделе описана организация используемой входной и выходной информации </w:t>
      </w:r>
      <w:r w:rsidR="00061F44">
        <w:rPr>
          <w:rFonts w:eastAsia="Times New Roman"/>
        </w:rPr>
        <w:t>мобильного</w:t>
      </w:r>
      <w:r w:rsidR="00061F44" w:rsidRPr="00316045">
        <w:rPr>
          <w:rFonts w:eastAsia="Times New Roman"/>
        </w:rPr>
        <w:t xml:space="preserve"> симулятор</w:t>
      </w:r>
      <w:r w:rsidR="00061F44">
        <w:rPr>
          <w:rFonts w:eastAsia="Times New Roman"/>
        </w:rPr>
        <w:t>а</w:t>
      </w:r>
      <w:r w:rsidR="00061F44" w:rsidRPr="00316045">
        <w:rPr>
          <w:rFonts w:eastAsia="Times New Roman"/>
        </w:rPr>
        <w:t xml:space="preserve"> повышения правовой грамотности</w:t>
      </w:r>
      <w:r w:rsidR="00061F44">
        <w:rPr>
          <w:rFonts w:eastAsia="Times New Roman"/>
        </w:rPr>
        <w:t>.</w:t>
      </w:r>
    </w:p>
    <w:p w14:paraId="3C217F8C" w14:textId="77777777" w:rsidR="004107FE" w:rsidRDefault="004107FE" w:rsidP="004107FE">
      <w:pPr>
        <w:pStyle w:val="2"/>
      </w:pPr>
      <w:r>
        <w:t>Организация входной информации</w:t>
      </w:r>
      <w:bookmarkEnd w:id="16"/>
    </w:p>
    <w:p w14:paraId="0369BBB6" w14:textId="77777777" w:rsidR="003116FC" w:rsidRDefault="003116FC" w:rsidP="003116FC">
      <w:pPr>
        <w:pStyle w:val="a0"/>
        <w:numPr>
          <w:ilvl w:val="0"/>
          <w:numId w:val="0"/>
        </w:numPr>
        <w:ind w:firstLine="851"/>
      </w:pPr>
      <w:bookmarkStart w:id="17" w:name="_Toc212555142"/>
      <w:r>
        <w:t>Входные данные включают:</w:t>
      </w:r>
    </w:p>
    <w:p w14:paraId="0A52F3B0" w14:textId="77777777" w:rsidR="003116FC" w:rsidRDefault="003116FC" w:rsidP="00B15B6C">
      <w:pPr>
        <w:pStyle w:val="a0"/>
        <w:numPr>
          <w:ilvl w:val="0"/>
          <w:numId w:val="6"/>
        </w:numPr>
        <w:ind w:left="0" w:firstLine="851"/>
      </w:pPr>
      <w:r>
        <w:t>выбор направления (3 варианта);</w:t>
      </w:r>
    </w:p>
    <w:p w14:paraId="2B5B4DC0" w14:textId="4159CFDA" w:rsidR="003116FC" w:rsidRDefault="003116FC" w:rsidP="00B15B6C">
      <w:pPr>
        <w:pStyle w:val="a0"/>
        <w:numPr>
          <w:ilvl w:val="0"/>
          <w:numId w:val="6"/>
        </w:numPr>
        <w:ind w:left="0" w:firstLine="851"/>
      </w:pPr>
      <w:r>
        <w:t>принятие решения (1 из 2–</w:t>
      </w:r>
      <w:r w:rsidR="007C4FC0">
        <w:t>6</w:t>
      </w:r>
      <w:r>
        <w:t xml:space="preserve"> вариантов на экране вердикта);</w:t>
      </w:r>
    </w:p>
    <w:p w14:paraId="68C29C09" w14:textId="77777777" w:rsidR="003116FC" w:rsidRDefault="003116FC" w:rsidP="00B15B6C">
      <w:pPr>
        <w:pStyle w:val="a0"/>
        <w:numPr>
          <w:ilvl w:val="0"/>
          <w:numId w:val="6"/>
        </w:numPr>
        <w:ind w:left="0" w:firstLine="851"/>
      </w:pPr>
      <w:r>
        <w:t>команды навигации («Назад», «В меню», «Продолжить» и т.п.).</w:t>
      </w:r>
    </w:p>
    <w:p w14:paraId="4902390F" w14:textId="14CFC301" w:rsidR="004107FE" w:rsidRDefault="003116FC" w:rsidP="003116FC">
      <w:pPr>
        <w:pStyle w:val="a0"/>
        <w:numPr>
          <w:ilvl w:val="0"/>
          <w:numId w:val="0"/>
        </w:numPr>
        <w:ind w:firstLine="851"/>
      </w:pPr>
      <w:r>
        <w:t xml:space="preserve">Все действия обрабатываются </w:t>
      </w:r>
      <w:r w:rsidR="007C4FC0">
        <w:t>через обработчиков</w:t>
      </w:r>
      <w:r>
        <w:t xml:space="preserve"> </w:t>
      </w:r>
      <w:proofErr w:type="spellStart"/>
      <w:r>
        <w:t>onP</w:t>
      </w:r>
      <w:r>
        <w:t>ressed</w:t>
      </w:r>
      <w:proofErr w:type="spellEnd"/>
      <w:r>
        <w:t xml:space="preserve"> и не требуют </w:t>
      </w:r>
      <w:proofErr w:type="spellStart"/>
      <w:r>
        <w:t>валидации</w:t>
      </w:r>
      <w:proofErr w:type="spellEnd"/>
      <w:r>
        <w:t xml:space="preserve"> </w:t>
      </w:r>
      <w:r>
        <w:t>выбор всегда ограничен предложенными опциями.</w:t>
      </w:r>
    </w:p>
    <w:p w14:paraId="7553E391" w14:textId="77777777" w:rsidR="004107FE" w:rsidRDefault="004107FE" w:rsidP="004107FE">
      <w:pPr>
        <w:pStyle w:val="2"/>
      </w:pPr>
      <w:r>
        <w:t>Организация выходной информации</w:t>
      </w:r>
      <w:bookmarkEnd w:id="17"/>
    </w:p>
    <w:p w14:paraId="4BDE0BBA" w14:textId="77777777" w:rsidR="00AA0DFB" w:rsidRDefault="00AA0DFB" w:rsidP="00AA0DFB">
      <w:r>
        <w:t>Выходные данные:</w:t>
      </w:r>
    </w:p>
    <w:p w14:paraId="2074BA23" w14:textId="77777777" w:rsidR="00AA0DFB" w:rsidRDefault="00AA0DFB" w:rsidP="00B15B6C">
      <w:pPr>
        <w:pStyle w:val="a0"/>
        <w:numPr>
          <w:ilvl w:val="0"/>
          <w:numId w:val="19"/>
        </w:numPr>
        <w:ind w:left="0" w:firstLine="851"/>
      </w:pPr>
      <w:r>
        <w:t>отображение документов и справочных материалов;</w:t>
      </w:r>
    </w:p>
    <w:p w14:paraId="391582D8" w14:textId="41C2DEE0" w:rsidR="00AA0DFB" w:rsidRDefault="00AA0DFB" w:rsidP="00B15B6C">
      <w:pPr>
        <w:pStyle w:val="a0"/>
        <w:numPr>
          <w:ilvl w:val="0"/>
          <w:numId w:val="19"/>
        </w:numPr>
        <w:ind w:left="0" w:firstLine="851"/>
      </w:pPr>
      <w:r>
        <w:t>результат анализа</w:t>
      </w:r>
      <w:r>
        <w:t>;</w:t>
      </w:r>
    </w:p>
    <w:p w14:paraId="09495FCE" w14:textId="1C1A2B84" w:rsidR="00AA0DFB" w:rsidRDefault="00AA0DFB" w:rsidP="00B15B6C">
      <w:pPr>
        <w:pStyle w:val="a0"/>
        <w:numPr>
          <w:ilvl w:val="0"/>
          <w:numId w:val="19"/>
        </w:numPr>
        <w:ind w:left="0" w:firstLine="851"/>
      </w:pPr>
      <w:r>
        <w:t>статистика</w:t>
      </w:r>
      <w:r>
        <w:t>.</w:t>
      </w:r>
    </w:p>
    <w:p w14:paraId="5EED1250" w14:textId="020D2B4B" w:rsidR="00AA0DFB" w:rsidRDefault="00AA0DFB" w:rsidP="00AA0DFB">
      <w:pPr>
        <w:pStyle w:val="a0"/>
        <w:numPr>
          <w:ilvl w:val="0"/>
          <w:numId w:val="0"/>
        </w:numPr>
        <w:ind w:firstLine="851"/>
      </w:pPr>
      <w:r>
        <w:t>Все т</w:t>
      </w:r>
      <w:r>
        <w:t xml:space="preserve">ексты хранятся в локальных </w:t>
      </w:r>
      <w:r>
        <w:t xml:space="preserve">файлах. Нет внешних </w:t>
      </w:r>
      <w:r>
        <w:t>зависимостей</w:t>
      </w:r>
      <w:r>
        <w:t xml:space="preserve"> или сетевых вызовов.</w:t>
      </w:r>
    </w:p>
    <w:p w14:paraId="78E11245" w14:textId="77777777" w:rsidR="004107FE" w:rsidRPr="004272B6" w:rsidRDefault="004107FE" w:rsidP="004107FE"/>
    <w:p w14:paraId="6D86D102" w14:textId="77777777" w:rsidR="004107FE" w:rsidRDefault="004107FE" w:rsidP="004107FE">
      <w:pPr>
        <w:pStyle w:val="1"/>
      </w:pPr>
      <w:bookmarkStart w:id="18" w:name="_Toc212555143"/>
      <w:r>
        <w:lastRenderedPageBreak/>
        <w:t>Сообщения</w:t>
      </w:r>
      <w:bookmarkEnd w:id="18"/>
    </w:p>
    <w:p w14:paraId="680D21F3" w14:textId="0D5AE78F" w:rsidR="004107FE" w:rsidRDefault="004107FE" w:rsidP="004107FE">
      <w:bookmarkStart w:id="19" w:name="_Toc212555144"/>
      <w:r>
        <w:t xml:space="preserve">В данном разделе описаны системные и пользовательские сообщения, выдаваемые в ходе работы </w:t>
      </w:r>
      <w:r w:rsidR="0008619A">
        <w:rPr>
          <w:rFonts w:eastAsia="Times New Roman"/>
        </w:rPr>
        <w:t>мобильного</w:t>
      </w:r>
      <w:r w:rsidR="0008619A" w:rsidRPr="00316045">
        <w:rPr>
          <w:rFonts w:eastAsia="Times New Roman"/>
        </w:rPr>
        <w:t xml:space="preserve"> симулятор</w:t>
      </w:r>
      <w:r w:rsidR="0008619A">
        <w:rPr>
          <w:rFonts w:eastAsia="Times New Roman"/>
        </w:rPr>
        <w:t>а</w:t>
      </w:r>
      <w:r w:rsidR="0008619A" w:rsidRPr="00316045">
        <w:rPr>
          <w:rFonts w:eastAsia="Times New Roman"/>
        </w:rPr>
        <w:t xml:space="preserve"> повышения правовой грамотности</w:t>
      </w:r>
      <w:r w:rsidR="0008619A">
        <w:rPr>
          <w:rFonts w:eastAsia="Times New Roman"/>
        </w:rPr>
        <w:t>.</w:t>
      </w:r>
    </w:p>
    <w:p w14:paraId="5ADC5A97" w14:textId="77777777" w:rsidR="004107FE" w:rsidRDefault="004107FE" w:rsidP="004107FE">
      <w:pPr>
        <w:pStyle w:val="2"/>
      </w:pPr>
      <w:r>
        <w:t>Системные сообщения</w:t>
      </w:r>
      <w:bookmarkEnd w:id="19"/>
    </w:p>
    <w:p w14:paraId="64470AF3" w14:textId="77777777" w:rsidR="00433D88" w:rsidRPr="00433D88" w:rsidRDefault="00433D88" w:rsidP="00433D88">
      <w:bookmarkStart w:id="20" w:name="_Toc212555145"/>
      <w:r w:rsidRPr="00433D88">
        <w:t>Система отображает следующие уведомления через UI:</w:t>
      </w:r>
    </w:p>
    <w:p w14:paraId="147BED9D" w14:textId="77777777" w:rsidR="00433D88" w:rsidRPr="00433D88" w:rsidRDefault="00433D88" w:rsidP="00B15B6C">
      <w:pPr>
        <w:pStyle w:val="a0"/>
        <w:numPr>
          <w:ilvl w:val="0"/>
          <w:numId w:val="20"/>
        </w:numPr>
        <w:ind w:left="0" w:firstLine="851"/>
      </w:pPr>
      <w:r w:rsidRPr="00433D88">
        <w:t>«Дело успешно завершено» — после выбора вердикта;</w:t>
      </w:r>
    </w:p>
    <w:p w14:paraId="715751A3" w14:textId="77777777" w:rsidR="00433D88" w:rsidRPr="00433D88" w:rsidRDefault="00433D88" w:rsidP="00B15B6C">
      <w:pPr>
        <w:pStyle w:val="a0"/>
        <w:numPr>
          <w:ilvl w:val="0"/>
          <w:numId w:val="20"/>
        </w:numPr>
        <w:ind w:left="0" w:firstLine="851"/>
      </w:pPr>
      <w:r w:rsidRPr="00433D88">
        <w:t>«Прогресс сохранён» — при возврате в меню;</w:t>
      </w:r>
    </w:p>
    <w:p w14:paraId="3DE3BD7F" w14:textId="77777777" w:rsidR="00433D88" w:rsidRPr="00433D88" w:rsidRDefault="00433D88" w:rsidP="00B15B6C">
      <w:pPr>
        <w:pStyle w:val="a0"/>
        <w:numPr>
          <w:ilvl w:val="0"/>
          <w:numId w:val="20"/>
        </w:numPr>
        <w:ind w:left="0" w:firstLine="851"/>
      </w:pPr>
      <w:r w:rsidRPr="00433D88">
        <w:t>автоматическое обновление статистики после каждого дела.</w:t>
      </w:r>
    </w:p>
    <w:p w14:paraId="1716D515" w14:textId="297F6703" w:rsidR="004107FE" w:rsidRDefault="004107FE" w:rsidP="00152CAD">
      <w:pPr>
        <w:pStyle w:val="2"/>
      </w:pPr>
      <w:r>
        <w:t>Сообщения об ошибках</w:t>
      </w:r>
      <w:bookmarkStart w:id="21" w:name="_Toc212555146"/>
      <w:bookmarkEnd w:id="20"/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07"/>
        <w:gridCol w:w="3399"/>
        <w:gridCol w:w="3389"/>
      </w:tblGrid>
      <w:tr w:rsidR="00152CAD" w14:paraId="0DA8E45D" w14:textId="77777777" w:rsidTr="00504F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3407" w:type="dxa"/>
            <w:vAlign w:val="bottom"/>
          </w:tcPr>
          <w:p w14:paraId="61F94B30" w14:textId="4EA9B8A0" w:rsidR="004107FE" w:rsidRPr="001D24B1" w:rsidRDefault="00152CAD" w:rsidP="001D24B1">
            <w:pPr>
              <w:ind w:left="23386" w:hanging="23386"/>
              <w:jc w:val="left"/>
              <w:rPr>
                <w:bCs/>
              </w:rPr>
            </w:pPr>
            <w:r w:rsidRPr="001D24B1">
              <w:rPr>
                <w:bCs/>
              </w:rPr>
              <w:t>Ситуация</w:t>
            </w:r>
          </w:p>
        </w:tc>
        <w:tc>
          <w:tcPr>
            <w:tcW w:w="3399" w:type="dxa"/>
            <w:vAlign w:val="bottom"/>
          </w:tcPr>
          <w:p w14:paraId="33C651FF" w14:textId="6BB5F1ED" w:rsidR="004107FE" w:rsidRPr="001D24B1" w:rsidRDefault="00152CAD" w:rsidP="001D24B1">
            <w:pPr>
              <w:ind w:firstLine="0"/>
              <w:jc w:val="left"/>
              <w:rPr>
                <w:bCs/>
              </w:rPr>
            </w:pPr>
            <w:r w:rsidRPr="001D24B1">
              <w:rPr>
                <w:bCs/>
              </w:rPr>
              <w:t>Сообщение</w:t>
            </w:r>
          </w:p>
        </w:tc>
        <w:tc>
          <w:tcPr>
            <w:tcW w:w="3389" w:type="dxa"/>
            <w:vAlign w:val="bottom"/>
          </w:tcPr>
          <w:p w14:paraId="5A446A25" w14:textId="6A7936D5" w:rsidR="004107FE" w:rsidRPr="001D24B1" w:rsidRDefault="00152CAD" w:rsidP="001D24B1">
            <w:pPr>
              <w:ind w:firstLine="0"/>
              <w:jc w:val="left"/>
              <w:rPr>
                <w:bCs/>
              </w:rPr>
            </w:pPr>
            <w:r w:rsidRPr="001D24B1">
              <w:rPr>
                <w:bCs/>
              </w:rPr>
              <w:t>Причина</w:t>
            </w:r>
          </w:p>
        </w:tc>
      </w:tr>
      <w:tr w:rsidR="00152CAD" w14:paraId="06C6492B" w14:textId="77777777" w:rsidTr="00504F95">
        <w:tc>
          <w:tcPr>
            <w:tcW w:w="3407" w:type="dxa"/>
          </w:tcPr>
          <w:p w14:paraId="234D6BE0" w14:textId="10CC5A8B" w:rsidR="004107FE" w:rsidRDefault="00504F95" w:rsidP="00504F95">
            <w:pPr>
              <w:pStyle w:val="p1"/>
            </w:pPr>
            <w:r w:rsidRPr="00504F95">
              <w:t xml:space="preserve">Ошибка загрузки </w:t>
            </w:r>
            <w:r>
              <w:t>дела</w:t>
            </w:r>
          </w:p>
        </w:tc>
        <w:tc>
          <w:tcPr>
            <w:tcW w:w="3399" w:type="dxa"/>
          </w:tcPr>
          <w:p w14:paraId="6C302AAB" w14:textId="5379DA1E" w:rsidR="004107FE" w:rsidRDefault="00504F95" w:rsidP="007F115A">
            <w:pPr>
              <w:pStyle w:val="p1"/>
            </w:pPr>
            <w:r w:rsidRPr="00504F95">
              <w:t>«Не удалось за</w:t>
            </w:r>
            <w:r w:rsidR="00E360A1">
              <w:t>грузить дело. Повторите попытку</w:t>
            </w:r>
            <w:r w:rsidRPr="00504F95">
              <w:t>»</w:t>
            </w:r>
          </w:p>
        </w:tc>
        <w:tc>
          <w:tcPr>
            <w:tcW w:w="3389" w:type="dxa"/>
          </w:tcPr>
          <w:p w14:paraId="0EE1C81A" w14:textId="187FABB9" w:rsidR="004107FE" w:rsidRDefault="00504F95" w:rsidP="007F115A">
            <w:pPr>
              <w:pStyle w:val="p1"/>
            </w:pPr>
            <w:r>
              <w:t>Поврежден шаблон</w:t>
            </w:r>
          </w:p>
        </w:tc>
      </w:tr>
      <w:tr w:rsidR="00152CAD" w14:paraId="78EDADE7" w14:textId="77777777" w:rsidTr="00504F95">
        <w:tc>
          <w:tcPr>
            <w:tcW w:w="3407" w:type="dxa"/>
          </w:tcPr>
          <w:p w14:paraId="7FF1A12D" w14:textId="29FCF30C" w:rsidR="004107FE" w:rsidRDefault="00504F95" w:rsidP="007F115A">
            <w:pPr>
              <w:pStyle w:val="p1"/>
            </w:pPr>
            <w:r w:rsidRPr="00504F95">
              <w:t>Ошибка сохранения</w:t>
            </w:r>
          </w:p>
        </w:tc>
        <w:tc>
          <w:tcPr>
            <w:tcW w:w="3399" w:type="dxa"/>
          </w:tcPr>
          <w:p w14:paraId="73C14224" w14:textId="128307D0" w:rsidR="004107FE" w:rsidRDefault="00E360A1" w:rsidP="007F115A">
            <w:pPr>
              <w:pStyle w:val="p1"/>
            </w:pPr>
            <w:r>
              <w:t>«Не удалось сохранить прогресс</w:t>
            </w:r>
            <w:r w:rsidRPr="00E360A1">
              <w:t>»</w:t>
            </w:r>
          </w:p>
        </w:tc>
        <w:tc>
          <w:tcPr>
            <w:tcW w:w="3389" w:type="dxa"/>
          </w:tcPr>
          <w:p w14:paraId="58135696" w14:textId="0CA05C22" w:rsidR="004107FE" w:rsidRDefault="00E11E4F" w:rsidP="007F115A">
            <w:pPr>
              <w:pStyle w:val="p1"/>
            </w:pPr>
            <w:r>
              <w:t>Проблемы с хранилищем</w:t>
            </w:r>
          </w:p>
        </w:tc>
      </w:tr>
      <w:tr w:rsidR="003F5A30" w14:paraId="410B64AA" w14:textId="77777777" w:rsidTr="00504F95">
        <w:tc>
          <w:tcPr>
            <w:tcW w:w="3407" w:type="dxa"/>
          </w:tcPr>
          <w:p w14:paraId="513568F5" w14:textId="04CF2920" w:rsidR="003F5A30" w:rsidRDefault="003F5A30" w:rsidP="003F5A30">
            <w:pPr>
              <w:pStyle w:val="p1"/>
            </w:pPr>
            <w:r w:rsidRPr="00504F95">
              <w:t>Несовпадение структуры данных</w:t>
            </w:r>
          </w:p>
        </w:tc>
        <w:tc>
          <w:tcPr>
            <w:tcW w:w="3399" w:type="dxa"/>
          </w:tcPr>
          <w:p w14:paraId="09086A88" w14:textId="3F62A09E" w:rsidR="003F5A30" w:rsidRDefault="008C48A5" w:rsidP="003F5A30">
            <w:pPr>
              <w:pStyle w:val="p1"/>
            </w:pPr>
            <w:r>
              <w:t>«Ошибка формата данных</w:t>
            </w:r>
            <w:r w:rsidR="003F5A30" w:rsidRPr="003F5A30">
              <w:t>»</w:t>
            </w:r>
          </w:p>
        </w:tc>
        <w:tc>
          <w:tcPr>
            <w:tcW w:w="3389" w:type="dxa"/>
          </w:tcPr>
          <w:p w14:paraId="22EB899F" w14:textId="5FD9E03C" w:rsidR="003F5A30" w:rsidRDefault="003F5A30" w:rsidP="003F5A30">
            <w:pPr>
              <w:pStyle w:val="p1"/>
            </w:pPr>
            <w:r>
              <w:t>Проблемы с хранилищем</w:t>
            </w:r>
          </w:p>
        </w:tc>
      </w:tr>
    </w:tbl>
    <w:p w14:paraId="1B9B2101" w14:textId="77777777" w:rsidR="004107FE" w:rsidRPr="00D81C55" w:rsidRDefault="004107FE" w:rsidP="004107FE"/>
    <w:p w14:paraId="294DD784" w14:textId="77777777" w:rsidR="004107FE" w:rsidRDefault="004107FE" w:rsidP="004107FE">
      <w:pPr>
        <w:pStyle w:val="2"/>
      </w:pPr>
      <w:r>
        <w:t>Действия по сообщениям</w:t>
      </w:r>
      <w:bookmarkEnd w:id="21"/>
    </w:p>
    <w:p w14:paraId="2A51A69D" w14:textId="77777777" w:rsidR="004107FE" w:rsidRPr="00B0395B" w:rsidRDefault="004107FE" w:rsidP="004107FE">
      <w:r w:rsidRPr="00B0395B">
        <w:t>Рекомендации пользователю при возникновении ошибок:</w:t>
      </w:r>
    </w:p>
    <w:p w14:paraId="7903AEAB" w14:textId="358BB1A4" w:rsidR="001D209A" w:rsidRDefault="001D209A" w:rsidP="00B15B6C">
      <w:pPr>
        <w:pStyle w:val="a0"/>
        <w:numPr>
          <w:ilvl w:val="0"/>
          <w:numId w:val="21"/>
        </w:numPr>
        <w:ind w:left="0" w:firstLine="851"/>
      </w:pPr>
      <w:r>
        <w:t>П</w:t>
      </w:r>
      <w:r w:rsidR="00AD4D86">
        <w:t>ри ошибках загрузки</w:t>
      </w:r>
      <w:r w:rsidR="00AD4D86" w:rsidRPr="00AD4D86">
        <w:t xml:space="preserve">: </w:t>
      </w:r>
      <w:r w:rsidR="00AD4D86">
        <w:t xml:space="preserve">проверить целостность </w:t>
      </w:r>
      <w:r>
        <w:t xml:space="preserve">файлов в папке </w:t>
      </w:r>
      <w:proofErr w:type="spellStart"/>
      <w:r>
        <w:t>assets</w:t>
      </w:r>
      <w:proofErr w:type="spellEnd"/>
      <w:r>
        <w:t>/</w:t>
      </w:r>
      <w:proofErr w:type="spellStart"/>
      <w:r>
        <w:t>cases</w:t>
      </w:r>
      <w:proofErr w:type="spellEnd"/>
      <w:r>
        <w:t>/.</w:t>
      </w:r>
    </w:p>
    <w:p w14:paraId="1D50C146" w14:textId="0E7AB88A" w:rsidR="001D209A" w:rsidRDefault="00F444DC" w:rsidP="00B15B6C">
      <w:pPr>
        <w:pStyle w:val="a0"/>
        <w:numPr>
          <w:ilvl w:val="0"/>
          <w:numId w:val="21"/>
        </w:numPr>
        <w:ind w:left="0" w:firstLine="851"/>
      </w:pPr>
      <w:r>
        <w:t>При ошибках сохранения</w:t>
      </w:r>
      <w:r w:rsidRPr="00F444DC">
        <w:t xml:space="preserve">: </w:t>
      </w:r>
      <w:r w:rsidR="001D209A">
        <w:t xml:space="preserve">очистить данные приложения через настройки </w:t>
      </w:r>
      <w:proofErr w:type="spellStart"/>
      <w:r w:rsidR="001D209A">
        <w:t>Android</w:t>
      </w:r>
      <w:proofErr w:type="spellEnd"/>
      <w:r w:rsidR="001D209A">
        <w:t xml:space="preserve"> или переустановить.</w:t>
      </w:r>
    </w:p>
    <w:p w14:paraId="3E134FB4" w14:textId="4C4D7469" w:rsidR="001D209A" w:rsidRDefault="00DF5A27" w:rsidP="00B15B6C">
      <w:pPr>
        <w:pStyle w:val="a0"/>
        <w:numPr>
          <w:ilvl w:val="0"/>
          <w:numId w:val="21"/>
        </w:numPr>
        <w:ind w:left="0" w:firstLine="851"/>
      </w:pPr>
      <w:r>
        <w:t>При несовместимости</w:t>
      </w:r>
      <w:r w:rsidRPr="00DF5A27">
        <w:t xml:space="preserve">: </w:t>
      </w:r>
      <w:bookmarkStart w:id="22" w:name="_GoBack"/>
      <w:bookmarkEnd w:id="22"/>
      <w:r w:rsidR="001D209A">
        <w:t xml:space="preserve">обновить приложение до актуальной версии из </w:t>
      </w:r>
      <w:proofErr w:type="spellStart"/>
      <w:r w:rsidR="001D209A">
        <w:t>репозитория</w:t>
      </w:r>
      <w:proofErr w:type="spellEnd"/>
      <w:r w:rsidR="001D209A">
        <w:t>.</w:t>
      </w:r>
    </w:p>
    <w:p w14:paraId="40AC3A80" w14:textId="77777777" w:rsidR="004107FE" w:rsidRPr="00C939CC" w:rsidRDefault="004107FE" w:rsidP="004107FE"/>
    <w:p w14:paraId="1BD0571B" w14:textId="77777777" w:rsidR="00F256A3" w:rsidRPr="004107FE" w:rsidRDefault="00F256A3" w:rsidP="004107FE"/>
    <w:sectPr w:rsidR="00F256A3" w:rsidRPr="004107FE" w:rsidSect="00D2756B">
      <w:headerReference w:type="default" r:id="rId15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10CA6B" w14:textId="77777777" w:rsidR="00B15B6C" w:rsidRDefault="00B15B6C">
      <w:pPr>
        <w:spacing w:before="0" w:line="240" w:lineRule="auto"/>
      </w:pPr>
      <w:r>
        <w:separator/>
      </w:r>
    </w:p>
  </w:endnote>
  <w:endnote w:type="continuationSeparator" w:id="0">
    <w:p w14:paraId="71C7B42D" w14:textId="77777777" w:rsidR="00B15B6C" w:rsidRDefault="00B15B6C">
      <w:pPr>
        <w:spacing w:before="0" w:line="240" w:lineRule="auto"/>
      </w:pPr>
      <w:r>
        <w:continuationSeparator/>
      </w:r>
    </w:p>
  </w:endnote>
  <w:endnote w:type="continuationNotice" w:id="1">
    <w:p w14:paraId="6EF92693" w14:textId="77777777" w:rsidR="00B15B6C" w:rsidRDefault="00B15B6C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C93005" w14:textId="77777777" w:rsidR="004107FE" w:rsidRPr="009D562C" w:rsidRDefault="004107FE" w:rsidP="009D562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625A7B" w14:textId="77777777" w:rsidR="00B15B6C" w:rsidRDefault="00B15B6C" w:rsidP="00990EAC">
      <w:pPr>
        <w:spacing w:before="0" w:line="240" w:lineRule="auto"/>
      </w:pPr>
      <w:r>
        <w:separator/>
      </w:r>
    </w:p>
  </w:footnote>
  <w:footnote w:type="continuationSeparator" w:id="0">
    <w:p w14:paraId="08F7D47A" w14:textId="77777777" w:rsidR="00B15B6C" w:rsidRDefault="00B15B6C" w:rsidP="00990EAC">
      <w:pPr>
        <w:spacing w:before="0" w:line="240" w:lineRule="auto"/>
      </w:pPr>
      <w:r>
        <w:continuationSeparator/>
      </w:r>
    </w:p>
  </w:footnote>
  <w:footnote w:type="continuationNotice" w:id="1">
    <w:p w14:paraId="3E8B527A" w14:textId="77777777" w:rsidR="00B15B6C" w:rsidRDefault="00B15B6C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768922"/>
      <w:docPartObj>
        <w:docPartGallery w:val="Page Numbers (Top of Page)"/>
        <w:docPartUnique/>
      </w:docPartObj>
    </w:sdtPr>
    <w:sdtContent>
      <w:p w14:paraId="2A4D1D90" w14:textId="1410EE77" w:rsidR="004107FE" w:rsidRDefault="004107FE" w:rsidP="006D4E17">
        <w:pPr>
          <w:pStyle w:val="ad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649D">
          <w:rPr>
            <w:noProof/>
          </w:rPr>
          <w:t>1</w:t>
        </w:r>
        <w:r>
          <w:fldChar w:fldCharType="end"/>
        </w:r>
      </w:p>
    </w:sdtContent>
  </w:sdt>
  <w:p w14:paraId="6B73E7B7" w14:textId="77777777" w:rsidR="004107FE" w:rsidRDefault="004107FE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06B065" w14:textId="559AC683" w:rsidR="00D2082B" w:rsidRPr="00C17A21" w:rsidRDefault="00D2082B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F5A27">
      <w:rPr>
        <w:rStyle w:val="af1"/>
        <w:noProof/>
      </w:rPr>
      <w:t>7</w:t>
    </w:r>
    <w:r w:rsidRPr="00C17A21">
      <w:rPr>
        <w:rStyle w:val="af1"/>
      </w:rPr>
      <w:fldChar w:fldCharType="end"/>
    </w:r>
  </w:p>
  <w:p w14:paraId="0AA9F560" w14:textId="77777777" w:rsidR="00D2082B" w:rsidRPr="008E27BF" w:rsidRDefault="00D2082B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6EF0683"/>
    <w:multiLevelType w:val="multilevel"/>
    <w:tmpl w:val="C602CA7E"/>
    <w:lvl w:ilvl="0">
      <w:start w:val="1"/>
      <w:numFmt w:val="bullet"/>
      <w:lvlText w:val="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286" w:hanging="576"/>
      </w:pPr>
      <w:rPr>
        <w:rFonts w:ascii="Symbol" w:hAnsi="Symbol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AD47E7A"/>
    <w:multiLevelType w:val="multilevel"/>
    <w:tmpl w:val="DF52D8D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2F0398"/>
    <w:multiLevelType w:val="hybridMultilevel"/>
    <w:tmpl w:val="205848DE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01162C"/>
    <w:multiLevelType w:val="multilevel"/>
    <w:tmpl w:val="C602CA7E"/>
    <w:lvl w:ilvl="0">
      <w:start w:val="1"/>
      <w:numFmt w:val="bullet"/>
      <w:lvlText w:val="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286" w:hanging="576"/>
      </w:pPr>
      <w:rPr>
        <w:rFonts w:ascii="Symbol" w:hAnsi="Symbol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1241409"/>
    <w:multiLevelType w:val="multilevel"/>
    <w:tmpl w:val="C602CA7E"/>
    <w:lvl w:ilvl="0">
      <w:start w:val="1"/>
      <w:numFmt w:val="bullet"/>
      <w:lvlText w:val="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286" w:hanging="576"/>
      </w:pPr>
      <w:rPr>
        <w:rFonts w:ascii="Symbol" w:hAnsi="Symbol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1463A1B"/>
    <w:multiLevelType w:val="hybridMultilevel"/>
    <w:tmpl w:val="ADF045AA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9" w15:restartNumberingAfterBreak="0">
    <w:nsid w:val="2D817BC1"/>
    <w:multiLevelType w:val="multilevel"/>
    <w:tmpl w:val="D57A33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"/>
      <w:lvlJc w:val="left"/>
      <w:pPr>
        <w:ind w:left="1286" w:hanging="576"/>
      </w:pPr>
      <w:rPr>
        <w:rFonts w:ascii="Symbol" w:hAnsi="Symbol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DB53871"/>
    <w:multiLevelType w:val="hybridMultilevel"/>
    <w:tmpl w:val="AD201306"/>
    <w:lvl w:ilvl="0" w:tplc="C6009A6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2" w15:restartNumberingAfterBreak="0">
    <w:nsid w:val="32FF2070"/>
    <w:multiLevelType w:val="hybridMultilevel"/>
    <w:tmpl w:val="5FD4C7DE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58319ED"/>
    <w:multiLevelType w:val="hybridMultilevel"/>
    <w:tmpl w:val="8526769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E057C75"/>
    <w:multiLevelType w:val="multilevel"/>
    <w:tmpl w:val="C602CA7E"/>
    <w:lvl w:ilvl="0">
      <w:start w:val="1"/>
      <w:numFmt w:val="bullet"/>
      <w:lvlText w:val="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286" w:hanging="576"/>
      </w:pPr>
      <w:rPr>
        <w:rFonts w:ascii="Symbol" w:hAnsi="Symbol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87F42CC"/>
    <w:multiLevelType w:val="multilevel"/>
    <w:tmpl w:val="C602CA7E"/>
    <w:lvl w:ilvl="0">
      <w:start w:val="1"/>
      <w:numFmt w:val="bullet"/>
      <w:lvlText w:val="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286" w:hanging="576"/>
      </w:pPr>
      <w:rPr>
        <w:rFonts w:ascii="Symbol" w:hAnsi="Symbol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947501C"/>
    <w:multiLevelType w:val="multilevel"/>
    <w:tmpl w:val="C602CA7E"/>
    <w:lvl w:ilvl="0">
      <w:start w:val="1"/>
      <w:numFmt w:val="bullet"/>
      <w:lvlText w:val="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286" w:hanging="576"/>
      </w:pPr>
      <w:rPr>
        <w:rFonts w:ascii="Symbol" w:hAnsi="Symbol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95C6B71"/>
    <w:multiLevelType w:val="multilevel"/>
    <w:tmpl w:val="C602CA7E"/>
    <w:lvl w:ilvl="0">
      <w:start w:val="1"/>
      <w:numFmt w:val="bullet"/>
      <w:lvlText w:val="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286" w:hanging="576"/>
      </w:pPr>
      <w:rPr>
        <w:rFonts w:ascii="Symbol" w:hAnsi="Symbol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A1106CB"/>
    <w:multiLevelType w:val="multilevel"/>
    <w:tmpl w:val="D57A33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"/>
      <w:lvlJc w:val="left"/>
      <w:pPr>
        <w:ind w:left="1286" w:hanging="576"/>
      </w:pPr>
      <w:rPr>
        <w:rFonts w:ascii="Symbol" w:hAnsi="Symbol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A82090C"/>
    <w:multiLevelType w:val="multilevel"/>
    <w:tmpl w:val="C602CA7E"/>
    <w:lvl w:ilvl="0">
      <w:start w:val="1"/>
      <w:numFmt w:val="bullet"/>
      <w:lvlText w:val="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286" w:hanging="576"/>
      </w:pPr>
      <w:rPr>
        <w:rFonts w:ascii="Symbol" w:hAnsi="Symbol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792A1B6A"/>
    <w:multiLevelType w:val="multilevel"/>
    <w:tmpl w:val="C602CA7E"/>
    <w:lvl w:ilvl="0">
      <w:start w:val="1"/>
      <w:numFmt w:val="bullet"/>
      <w:lvlText w:val="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286" w:hanging="576"/>
      </w:pPr>
      <w:rPr>
        <w:rFonts w:ascii="Symbol" w:hAnsi="Symbol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2"/>
  </w:num>
  <w:num w:numId="5">
    <w:abstractNumId w:val="3"/>
  </w:num>
  <w:num w:numId="6">
    <w:abstractNumId w:val="13"/>
  </w:num>
  <w:num w:numId="7">
    <w:abstractNumId w:val="20"/>
  </w:num>
  <w:num w:numId="8">
    <w:abstractNumId w:val="5"/>
  </w:num>
  <w:num w:numId="9">
    <w:abstractNumId w:val="18"/>
  </w:num>
  <w:num w:numId="10">
    <w:abstractNumId w:val="17"/>
  </w:num>
  <w:num w:numId="11">
    <w:abstractNumId w:val="15"/>
  </w:num>
  <w:num w:numId="12">
    <w:abstractNumId w:val="9"/>
  </w:num>
  <w:num w:numId="13">
    <w:abstractNumId w:val="1"/>
  </w:num>
  <w:num w:numId="14">
    <w:abstractNumId w:val="19"/>
  </w:num>
  <w:num w:numId="15">
    <w:abstractNumId w:val="6"/>
  </w:num>
  <w:num w:numId="16">
    <w:abstractNumId w:val="14"/>
  </w:num>
  <w:num w:numId="17">
    <w:abstractNumId w:val="16"/>
  </w:num>
  <w:num w:numId="18">
    <w:abstractNumId w:val="10"/>
  </w:num>
  <w:num w:numId="19">
    <w:abstractNumId w:val="12"/>
  </w:num>
  <w:num w:numId="20">
    <w:abstractNumId w:val="4"/>
  </w:num>
  <w:num w:numId="21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0190E"/>
    <w:rsid w:val="00003AF1"/>
    <w:rsid w:val="00013908"/>
    <w:rsid w:val="00015480"/>
    <w:rsid w:val="00020C2C"/>
    <w:rsid w:val="00024473"/>
    <w:rsid w:val="000268D1"/>
    <w:rsid w:val="00032359"/>
    <w:rsid w:val="00033833"/>
    <w:rsid w:val="00035A26"/>
    <w:rsid w:val="00037B3E"/>
    <w:rsid w:val="00040D1E"/>
    <w:rsid w:val="00041423"/>
    <w:rsid w:val="0004336A"/>
    <w:rsid w:val="00044093"/>
    <w:rsid w:val="00046056"/>
    <w:rsid w:val="00047515"/>
    <w:rsid w:val="00051403"/>
    <w:rsid w:val="00052ABE"/>
    <w:rsid w:val="00056119"/>
    <w:rsid w:val="0005745E"/>
    <w:rsid w:val="00061F44"/>
    <w:rsid w:val="00061F64"/>
    <w:rsid w:val="00063AFC"/>
    <w:rsid w:val="00065CDF"/>
    <w:rsid w:val="00066F6D"/>
    <w:rsid w:val="00071993"/>
    <w:rsid w:val="00072CA4"/>
    <w:rsid w:val="00075BA2"/>
    <w:rsid w:val="000762EF"/>
    <w:rsid w:val="0008146F"/>
    <w:rsid w:val="0008619A"/>
    <w:rsid w:val="000934BA"/>
    <w:rsid w:val="00094729"/>
    <w:rsid w:val="00096EC7"/>
    <w:rsid w:val="000A3490"/>
    <w:rsid w:val="000A537A"/>
    <w:rsid w:val="000B1DC0"/>
    <w:rsid w:val="000B7810"/>
    <w:rsid w:val="000C0C5D"/>
    <w:rsid w:val="000C2A5F"/>
    <w:rsid w:val="000C7B86"/>
    <w:rsid w:val="000C7DE5"/>
    <w:rsid w:val="000D03F3"/>
    <w:rsid w:val="000D211F"/>
    <w:rsid w:val="000D3006"/>
    <w:rsid w:val="000D38ED"/>
    <w:rsid w:val="000D3A15"/>
    <w:rsid w:val="000E1A66"/>
    <w:rsid w:val="000E5A01"/>
    <w:rsid w:val="000E6490"/>
    <w:rsid w:val="000F0557"/>
    <w:rsid w:val="000F19CC"/>
    <w:rsid w:val="00104146"/>
    <w:rsid w:val="00106B06"/>
    <w:rsid w:val="0011316B"/>
    <w:rsid w:val="001157C8"/>
    <w:rsid w:val="00116E0C"/>
    <w:rsid w:val="001223A9"/>
    <w:rsid w:val="001238DC"/>
    <w:rsid w:val="00125BD9"/>
    <w:rsid w:val="001275E2"/>
    <w:rsid w:val="00127A5A"/>
    <w:rsid w:val="0013162A"/>
    <w:rsid w:val="0013190D"/>
    <w:rsid w:val="0013287A"/>
    <w:rsid w:val="00140D16"/>
    <w:rsid w:val="00145318"/>
    <w:rsid w:val="00150617"/>
    <w:rsid w:val="00152CAD"/>
    <w:rsid w:val="0015467A"/>
    <w:rsid w:val="001548E4"/>
    <w:rsid w:val="00155A8D"/>
    <w:rsid w:val="00157BB1"/>
    <w:rsid w:val="0016119C"/>
    <w:rsid w:val="001673EC"/>
    <w:rsid w:val="00172DBA"/>
    <w:rsid w:val="0017776E"/>
    <w:rsid w:val="00181630"/>
    <w:rsid w:val="00186EFA"/>
    <w:rsid w:val="0019044F"/>
    <w:rsid w:val="001A12C2"/>
    <w:rsid w:val="001A4410"/>
    <w:rsid w:val="001A50A1"/>
    <w:rsid w:val="001B065B"/>
    <w:rsid w:val="001B0E64"/>
    <w:rsid w:val="001B2894"/>
    <w:rsid w:val="001B3C9B"/>
    <w:rsid w:val="001B794F"/>
    <w:rsid w:val="001D209A"/>
    <w:rsid w:val="001D24B1"/>
    <w:rsid w:val="001D3FB1"/>
    <w:rsid w:val="001E060D"/>
    <w:rsid w:val="001E14E0"/>
    <w:rsid w:val="001E5C50"/>
    <w:rsid w:val="001F3C1A"/>
    <w:rsid w:val="001F5E9C"/>
    <w:rsid w:val="001F61FC"/>
    <w:rsid w:val="00200BB2"/>
    <w:rsid w:val="00201037"/>
    <w:rsid w:val="00201509"/>
    <w:rsid w:val="002020A9"/>
    <w:rsid w:val="00204BBE"/>
    <w:rsid w:val="0020529A"/>
    <w:rsid w:val="00205D73"/>
    <w:rsid w:val="00205FC8"/>
    <w:rsid w:val="00217F7D"/>
    <w:rsid w:val="0022580E"/>
    <w:rsid w:val="00230044"/>
    <w:rsid w:val="0023221D"/>
    <w:rsid w:val="00234403"/>
    <w:rsid w:val="00234BD7"/>
    <w:rsid w:val="0023504B"/>
    <w:rsid w:val="00241C37"/>
    <w:rsid w:val="00244671"/>
    <w:rsid w:val="00244AD0"/>
    <w:rsid w:val="002469D0"/>
    <w:rsid w:val="002502BF"/>
    <w:rsid w:val="00256697"/>
    <w:rsid w:val="00263185"/>
    <w:rsid w:val="0026423B"/>
    <w:rsid w:val="00270C38"/>
    <w:rsid w:val="0027121C"/>
    <w:rsid w:val="00276CAB"/>
    <w:rsid w:val="00277614"/>
    <w:rsid w:val="002801EB"/>
    <w:rsid w:val="0028108D"/>
    <w:rsid w:val="00282150"/>
    <w:rsid w:val="0028375A"/>
    <w:rsid w:val="00287E94"/>
    <w:rsid w:val="00292B29"/>
    <w:rsid w:val="00294EFA"/>
    <w:rsid w:val="002952BC"/>
    <w:rsid w:val="00295D9C"/>
    <w:rsid w:val="00296BBF"/>
    <w:rsid w:val="002A514A"/>
    <w:rsid w:val="002A56D9"/>
    <w:rsid w:val="002C1982"/>
    <w:rsid w:val="002D27D6"/>
    <w:rsid w:val="002D354A"/>
    <w:rsid w:val="002D5B25"/>
    <w:rsid w:val="002D5ED0"/>
    <w:rsid w:val="002D6179"/>
    <w:rsid w:val="002E28E9"/>
    <w:rsid w:val="002E66B0"/>
    <w:rsid w:val="002F15DD"/>
    <w:rsid w:val="00302B22"/>
    <w:rsid w:val="00303DC8"/>
    <w:rsid w:val="003116FC"/>
    <w:rsid w:val="00311E97"/>
    <w:rsid w:val="00312254"/>
    <w:rsid w:val="00312F95"/>
    <w:rsid w:val="00314160"/>
    <w:rsid w:val="00316045"/>
    <w:rsid w:val="00317BF7"/>
    <w:rsid w:val="00323F6E"/>
    <w:rsid w:val="00325696"/>
    <w:rsid w:val="00326605"/>
    <w:rsid w:val="003357CF"/>
    <w:rsid w:val="00342964"/>
    <w:rsid w:val="00347071"/>
    <w:rsid w:val="00347678"/>
    <w:rsid w:val="00350180"/>
    <w:rsid w:val="00351631"/>
    <w:rsid w:val="00355264"/>
    <w:rsid w:val="003552A3"/>
    <w:rsid w:val="00364D74"/>
    <w:rsid w:val="00370436"/>
    <w:rsid w:val="003711B3"/>
    <w:rsid w:val="00372C9E"/>
    <w:rsid w:val="00374EF9"/>
    <w:rsid w:val="00380D25"/>
    <w:rsid w:val="00386F3E"/>
    <w:rsid w:val="00387E10"/>
    <w:rsid w:val="0039064A"/>
    <w:rsid w:val="00390EAB"/>
    <w:rsid w:val="0039129B"/>
    <w:rsid w:val="003915BE"/>
    <w:rsid w:val="00393F45"/>
    <w:rsid w:val="003958FB"/>
    <w:rsid w:val="00397496"/>
    <w:rsid w:val="003A2F1F"/>
    <w:rsid w:val="003A333B"/>
    <w:rsid w:val="003A4E95"/>
    <w:rsid w:val="003A546E"/>
    <w:rsid w:val="003B2BDF"/>
    <w:rsid w:val="003C1151"/>
    <w:rsid w:val="003C2810"/>
    <w:rsid w:val="003C5B14"/>
    <w:rsid w:val="003D3E93"/>
    <w:rsid w:val="003D61D2"/>
    <w:rsid w:val="003D72E8"/>
    <w:rsid w:val="003E0217"/>
    <w:rsid w:val="003E09BF"/>
    <w:rsid w:val="003E1A1B"/>
    <w:rsid w:val="003E22A5"/>
    <w:rsid w:val="003E3B91"/>
    <w:rsid w:val="003E465C"/>
    <w:rsid w:val="003E58AE"/>
    <w:rsid w:val="003E72CD"/>
    <w:rsid w:val="003E7C41"/>
    <w:rsid w:val="003F3F0D"/>
    <w:rsid w:val="003F5A30"/>
    <w:rsid w:val="004107FE"/>
    <w:rsid w:val="00410843"/>
    <w:rsid w:val="00412E47"/>
    <w:rsid w:val="004147C0"/>
    <w:rsid w:val="00420C0C"/>
    <w:rsid w:val="004247EA"/>
    <w:rsid w:val="00426735"/>
    <w:rsid w:val="00433D88"/>
    <w:rsid w:val="004347A5"/>
    <w:rsid w:val="00442256"/>
    <w:rsid w:val="00447629"/>
    <w:rsid w:val="00451E07"/>
    <w:rsid w:val="00455936"/>
    <w:rsid w:val="0045599D"/>
    <w:rsid w:val="004605D9"/>
    <w:rsid w:val="00463C0A"/>
    <w:rsid w:val="004677DC"/>
    <w:rsid w:val="00471FE2"/>
    <w:rsid w:val="004727B3"/>
    <w:rsid w:val="00472A19"/>
    <w:rsid w:val="00475A10"/>
    <w:rsid w:val="0047673E"/>
    <w:rsid w:val="004767CD"/>
    <w:rsid w:val="00477484"/>
    <w:rsid w:val="0048416D"/>
    <w:rsid w:val="004871A8"/>
    <w:rsid w:val="004A0E13"/>
    <w:rsid w:val="004A34C3"/>
    <w:rsid w:val="004A486F"/>
    <w:rsid w:val="004A7A41"/>
    <w:rsid w:val="004B0C8E"/>
    <w:rsid w:val="004B0F88"/>
    <w:rsid w:val="004B7636"/>
    <w:rsid w:val="004C5524"/>
    <w:rsid w:val="004E38AE"/>
    <w:rsid w:val="004F4D49"/>
    <w:rsid w:val="004F76B2"/>
    <w:rsid w:val="005008C8"/>
    <w:rsid w:val="0050171F"/>
    <w:rsid w:val="005017B0"/>
    <w:rsid w:val="00503505"/>
    <w:rsid w:val="005040DD"/>
    <w:rsid w:val="00504F95"/>
    <w:rsid w:val="0051150B"/>
    <w:rsid w:val="00512B60"/>
    <w:rsid w:val="005143D3"/>
    <w:rsid w:val="00514790"/>
    <w:rsid w:val="00514894"/>
    <w:rsid w:val="00514CFD"/>
    <w:rsid w:val="00524056"/>
    <w:rsid w:val="00530053"/>
    <w:rsid w:val="00531E80"/>
    <w:rsid w:val="005343A0"/>
    <w:rsid w:val="005343B2"/>
    <w:rsid w:val="00535114"/>
    <w:rsid w:val="00535C23"/>
    <w:rsid w:val="005405FD"/>
    <w:rsid w:val="00541DD4"/>
    <w:rsid w:val="00544617"/>
    <w:rsid w:val="005524E9"/>
    <w:rsid w:val="00554344"/>
    <w:rsid w:val="00555180"/>
    <w:rsid w:val="00555E69"/>
    <w:rsid w:val="0056079D"/>
    <w:rsid w:val="00561F8C"/>
    <w:rsid w:val="0057389A"/>
    <w:rsid w:val="00575735"/>
    <w:rsid w:val="00576138"/>
    <w:rsid w:val="005764B1"/>
    <w:rsid w:val="00581E66"/>
    <w:rsid w:val="00582777"/>
    <w:rsid w:val="00584E3E"/>
    <w:rsid w:val="00592879"/>
    <w:rsid w:val="00592D1D"/>
    <w:rsid w:val="00595408"/>
    <w:rsid w:val="005972E7"/>
    <w:rsid w:val="00597D2A"/>
    <w:rsid w:val="005A188B"/>
    <w:rsid w:val="005A4E60"/>
    <w:rsid w:val="005A79C1"/>
    <w:rsid w:val="005B38F3"/>
    <w:rsid w:val="005B5089"/>
    <w:rsid w:val="005D1D9F"/>
    <w:rsid w:val="005D4ECA"/>
    <w:rsid w:val="005E0A5D"/>
    <w:rsid w:val="005E312E"/>
    <w:rsid w:val="005E38E8"/>
    <w:rsid w:val="005E7941"/>
    <w:rsid w:val="005F0877"/>
    <w:rsid w:val="005F0B98"/>
    <w:rsid w:val="005F205D"/>
    <w:rsid w:val="005F64EA"/>
    <w:rsid w:val="005F6B87"/>
    <w:rsid w:val="006007E9"/>
    <w:rsid w:val="006021B9"/>
    <w:rsid w:val="00602D38"/>
    <w:rsid w:val="006030ED"/>
    <w:rsid w:val="00606C43"/>
    <w:rsid w:val="00620630"/>
    <w:rsid w:val="0062140A"/>
    <w:rsid w:val="006252D8"/>
    <w:rsid w:val="0062534D"/>
    <w:rsid w:val="006267F9"/>
    <w:rsid w:val="00627BC1"/>
    <w:rsid w:val="006324C6"/>
    <w:rsid w:val="00633A91"/>
    <w:rsid w:val="00636E3B"/>
    <w:rsid w:val="00642FB9"/>
    <w:rsid w:val="006432D0"/>
    <w:rsid w:val="00645BED"/>
    <w:rsid w:val="0064643E"/>
    <w:rsid w:val="00661775"/>
    <w:rsid w:val="006638C9"/>
    <w:rsid w:val="00664A7C"/>
    <w:rsid w:val="006652DC"/>
    <w:rsid w:val="006673D6"/>
    <w:rsid w:val="00670F42"/>
    <w:rsid w:val="00671CDE"/>
    <w:rsid w:val="00673913"/>
    <w:rsid w:val="00674C8A"/>
    <w:rsid w:val="006871FA"/>
    <w:rsid w:val="00695763"/>
    <w:rsid w:val="006A0FE9"/>
    <w:rsid w:val="006A3648"/>
    <w:rsid w:val="006A4E6C"/>
    <w:rsid w:val="006A534C"/>
    <w:rsid w:val="006A5DFD"/>
    <w:rsid w:val="006A659D"/>
    <w:rsid w:val="006B281C"/>
    <w:rsid w:val="006B3BC9"/>
    <w:rsid w:val="006B7368"/>
    <w:rsid w:val="006C649D"/>
    <w:rsid w:val="006C6B56"/>
    <w:rsid w:val="006D422E"/>
    <w:rsid w:val="006D46A3"/>
    <w:rsid w:val="006D5278"/>
    <w:rsid w:val="006E3DCD"/>
    <w:rsid w:val="006E4EA7"/>
    <w:rsid w:val="006E62EB"/>
    <w:rsid w:val="006E7B7F"/>
    <w:rsid w:val="006F512D"/>
    <w:rsid w:val="006F586C"/>
    <w:rsid w:val="0070063A"/>
    <w:rsid w:val="00701738"/>
    <w:rsid w:val="007017A9"/>
    <w:rsid w:val="00702405"/>
    <w:rsid w:val="00706661"/>
    <w:rsid w:val="00706D32"/>
    <w:rsid w:val="0071048F"/>
    <w:rsid w:val="0071279D"/>
    <w:rsid w:val="007157E7"/>
    <w:rsid w:val="00717B43"/>
    <w:rsid w:val="0074059D"/>
    <w:rsid w:val="00741EC2"/>
    <w:rsid w:val="007420A5"/>
    <w:rsid w:val="00742650"/>
    <w:rsid w:val="00743E36"/>
    <w:rsid w:val="007445A3"/>
    <w:rsid w:val="00747AA0"/>
    <w:rsid w:val="007522DD"/>
    <w:rsid w:val="00756A7A"/>
    <w:rsid w:val="007630D2"/>
    <w:rsid w:val="007661F7"/>
    <w:rsid w:val="0076691E"/>
    <w:rsid w:val="007669BF"/>
    <w:rsid w:val="00766E71"/>
    <w:rsid w:val="00770291"/>
    <w:rsid w:val="00773671"/>
    <w:rsid w:val="00773EC7"/>
    <w:rsid w:val="00775FCB"/>
    <w:rsid w:val="00776902"/>
    <w:rsid w:val="007771F1"/>
    <w:rsid w:val="00777A8B"/>
    <w:rsid w:val="00795119"/>
    <w:rsid w:val="007A0770"/>
    <w:rsid w:val="007A3137"/>
    <w:rsid w:val="007A3A4A"/>
    <w:rsid w:val="007A44EC"/>
    <w:rsid w:val="007A670B"/>
    <w:rsid w:val="007B2E9D"/>
    <w:rsid w:val="007B79AA"/>
    <w:rsid w:val="007C059D"/>
    <w:rsid w:val="007C082A"/>
    <w:rsid w:val="007C2693"/>
    <w:rsid w:val="007C2891"/>
    <w:rsid w:val="007C31BA"/>
    <w:rsid w:val="007C4FC0"/>
    <w:rsid w:val="007C5DA6"/>
    <w:rsid w:val="007C648D"/>
    <w:rsid w:val="007C6517"/>
    <w:rsid w:val="007D189A"/>
    <w:rsid w:val="007D18D6"/>
    <w:rsid w:val="007D1A1D"/>
    <w:rsid w:val="007E7DEB"/>
    <w:rsid w:val="007F4AEA"/>
    <w:rsid w:val="007F6F16"/>
    <w:rsid w:val="00801271"/>
    <w:rsid w:val="00801482"/>
    <w:rsid w:val="008032E3"/>
    <w:rsid w:val="008047D0"/>
    <w:rsid w:val="0080722E"/>
    <w:rsid w:val="0081256F"/>
    <w:rsid w:val="0081417D"/>
    <w:rsid w:val="00815163"/>
    <w:rsid w:val="00815197"/>
    <w:rsid w:val="00816AE0"/>
    <w:rsid w:val="008229F3"/>
    <w:rsid w:val="008233FB"/>
    <w:rsid w:val="008239DB"/>
    <w:rsid w:val="0082647D"/>
    <w:rsid w:val="008320B9"/>
    <w:rsid w:val="00847368"/>
    <w:rsid w:val="00851CEE"/>
    <w:rsid w:val="00853022"/>
    <w:rsid w:val="00856459"/>
    <w:rsid w:val="00860061"/>
    <w:rsid w:val="008602E1"/>
    <w:rsid w:val="00860B07"/>
    <w:rsid w:val="00865D2C"/>
    <w:rsid w:val="00866383"/>
    <w:rsid w:val="00873594"/>
    <w:rsid w:val="00873C68"/>
    <w:rsid w:val="00881CB8"/>
    <w:rsid w:val="008821B6"/>
    <w:rsid w:val="008859C0"/>
    <w:rsid w:val="00885F05"/>
    <w:rsid w:val="00887461"/>
    <w:rsid w:val="008913CD"/>
    <w:rsid w:val="00891501"/>
    <w:rsid w:val="00895567"/>
    <w:rsid w:val="008A19F3"/>
    <w:rsid w:val="008A3C7E"/>
    <w:rsid w:val="008A447D"/>
    <w:rsid w:val="008A7235"/>
    <w:rsid w:val="008B1742"/>
    <w:rsid w:val="008B1BF8"/>
    <w:rsid w:val="008B2FF6"/>
    <w:rsid w:val="008B3835"/>
    <w:rsid w:val="008B5671"/>
    <w:rsid w:val="008B57AD"/>
    <w:rsid w:val="008B6DDD"/>
    <w:rsid w:val="008C0D47"/>
    <w:rsid w:val="008C30AA"/>
    <w:rsid w:val="008C372A"/>
    <w:rsid w:val="008C48A5"/>
    <w:rsid w:val="008C6310"/>
    <w:rsid w:val="008D417C"/>
    <w:rsid w:val="008D6356"/>
    <w:rsid w:val="008E48B9"/>
    <w:rsid w:val="008F4105"/>
    <w:rsid w:val="008F6FA6"/>
    <w:rsid w:val="00907058"/>
    <w:rsid w:val="0090747E"/>
    <w:rsid w:val="009078D1"/>
    <w:rsid w:val="00907D0C"/>
    <w:rsid w:val="00912AA6"/>
    <w:rsid w:val="0092285C"/>
    <w:rsid w:val="00922A0E"/>
    <w:rsid w:val="009236FA"/>
    <w:rsid w:val="009279E9"/>
    <w:rsid w:val="00930B24"/>
    <w:rsid w:val="00931494"/>
    <w:rsid w:val="00931750"/>
    <w:rsid w:val="0093377D"/>
    <w:rsid w:val="00935875"/>
    <w:rsid w:val="00940731"/>
    <w:rsid w:val="00941637"/>
    <w:rsid w:val="00942C30"/>
    <w:rsid w:val="00944557"/>
    <w:rsid w:val="00946800"/>
    <w:rsid w:val="00950955"/>
    <w:rsid w:val="0095138C"/>
    <w:rsid w:val="0095508A"/>
    <w:rsid w:val="00955863"/>
    <w:rsid w:val="00957C73"/>
    <w:rsid w:val="00962BF3"/>
    <w:rsid w:val="00962D5B"/>
    <w:rsid w:val="00964728"/>
    <w:rsid w:val="0096798D"/>
    <w:rsid w:val="00970E98"/>
    <w:rsid w:val="009730DA"/>
    <w:rsid w:val="0097494B"/>
    <w:rsid w:val="0097511E"/>
    <w:rsid w:val="0098081B"/>
    <w:rsid w:val="0098133E"/>
    <w:rsid w:val="00982EBA"/>
    <w:rsid w:val="0098373D"/>
    <w:rsid w:val="009863FC"/>
    <w:rsid w:val="0098708B"/>
    <w:rsid w:val="00990EAC"/>
    <w:rsid w:val="009918A1"/>
    <w:rsid w:val="00991D11"/>
    <w:rsid w:val="00992243"/>
    <w:rsid w:val="0099717C"/>
    <w:rsid w:val="00997825"/>
    <w:rsid w:val="009A1CB3"/>
    <w:rsid w:val="009A38E7"/>
    <w:rsid w:val="009A78AA"/>
    <w:rsid w:val="009B3CC1"/>
    <w:rsid w:val="009C15AC"/>
    <w:rsid w:val="009C1E84"/>
    <w:rsid w:val="009C2712"/>
    <w:rsid w:val="009C36DE"/>
    <w:rsid w:val="009C5201"/>
    <w:rsid w:val="009C62A8"/>
    <w:rsid w:val="009C6785"/>
    <w:rsid w:val="009D452E"/>
    <w:rsid w:val="009D483E"/>
    <w:rsid w:val="009D5528"/>
    <w:rsid w:val="009D6117"/>
    <w:rsid w:val="009D644D"/>
    <w:rsid w:val="009D69EC"/>
    <w:rsid w:val="009E1442"/>
    <w:rsid w:val="009E1DC7"/>
    <w:rsid w:val="009E4980"/>
    <w:rsid w:val="009E78D1"/>
    <w:rsid w:val="009F02E1"/>
    <w:rsid w:val="009F0564"/>
    <w:rsid w:val="009F1C8A"/>
    <w:rsid w:val="009F59D7"/>
    <w:rsid w:val="00A00FC7"/>
    <w:rsid w:val="00A01455"/>
    <w:rsid w:val="00A0279B"/>
    <w:rsid w:val="00A06116"/>
    <w:rsid w:val="00A22E7D"/>
    <w:rsid w:val="00A25424"/>
    <w:rsid w:val="00A26122"/>
    <w:rsid w:val="00A3550C"/>
    <w:rsid w:val="00A374A6"/>
    <w:rsid w:val="00A37E91"/>
    <w:rsid w:val="00A43971"/>
    <w:rsid w:val="00A43D43"/>
    <w:rsid w:val="00A43F5A"/>
    <w:rsid w:val="00A50EA5"/>
    <w:rsid w:val="00A51A5D"/>
    <w:rsid w:val="00A52CF3"/>
    <w:rsid w:val="00A53216"/>
    <w:rsid w:val="00A54F03"/>
    <w:rsid w:val="00A61EEF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83D84"/>
    <w:rsid w:val="00A93B7E"/>
    <w:rsid w:val="00A95943"/>
    <w:rsid w:val="00A97820"/>
    <w:rsid w:val="00AA0DFB"/>
    <w:rsid w:val="00AA487E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4D86"/>
    <w:rsid w:val="00AD5F8B"/>
    <w:rsid w:val="00AD74DC"/>
    <w:rsid w:val="00AE4CE5"/>
    <w:rsid w:val="00AE52BF"/>
    <w:rsid w:val="00AF3E10"/>
    <w:rsid w:val="00AF478D"/>
    <w:rsid w:val="00AF7668"/>
    <w:rsid w:val="00B0312D"/>
    <w:rsid w:val="00B06B73"/>
    <w:rsid w:val="00B07C2F"/>
    <w:rsid w:val="00B125F0"/>
    <w:rsid w:val="00B15B6C"/>
    <w:rsid w:val="00B275F4"/>
    <w:rsid w:val="00B27F07"/>
    <w:rsid w:val="00B3164A"/>
    <w:rsid w:val="00B35497"/>
    <w:rsid w:val="00B35B98"/>
    <w:rsid w:val="00B36C5A"/>
    <w:rsid w:val="00B37E6B"/>
    <w:rsid w:val="00B426FB"/>
    <w:rsid w:val="00B52B00"/>
    <w:rsid w:val="00B568C2"/>
    <w:rsid w:val="00B61CC4"/>
    <w:rsid w:val="00B62D3F"/>
    <w:rsid w:val="00B63A5B"/>
    <w:rsid w:val="00B6451B"/>
    <w:rsid w:val="00B6574F"/>
    <w:rsid w:val="00B6663A"/>
    <w:rsid w:val="00B7174E"/>
    <w:rsid w:val="00B76D18"/>
    <w:rsid w:val="00B775B6"/>
    <w:rsid w:val="00B84157"/>
    <w:rsid w:val="00B95C0D"/>
    <w:rsid w:val="00BB0350"/>
    <w:rsid w:val="00BB41FD"/>
    <w:rsid w:val="00BB7AEE"/>
    <w:rsid w:val="00BC17B4"/>
    <w:rsid w:val="00BC283C"/>
    <w:rsid w:val="00BC5936"/>
    <w:rsid w:val="00BD1C9E"/>
    <w:rsid w:val="00BD2B75"/>
    <w:rsid w:val="00BD442E"/>
    <w:rsid w:val="00BD738C"/>
    <w:rsid w:val="00BE189F"/>
    <w:rsid w:val="00BE39B8"/>
    <w:rsid w:val="00BE71FF"/>
    <w:rsid w:val="00BF0033"/>
    <w:rsid w:val="00BF44A4"/>
    <w:rsid w:val="00BF7BFF"/>
    <w:rsid w:val="00C035AA"/>
    <w:rsid w:val="00C105A1"/>
    <w:rsid w:val="00C10B2D"/>
    <w:rsid w:val="00C11E33"/>
    <w:rsid w:val="00C122F9"/>
    <w:rsid w:val="00C1681F"/>
    <w:rsid w:val="00C16DEC"/>
    <w:rsid w:val="00C17699"/>
    <w:rsid w:val="00C2408C"/>
    <w:rsid w:val="00C26F5E"/>
    <w:rsid w:val="00C42FE0"/>
    <w:rsid w:val="00C435ED"/>
    <w:rsid w:val="00C44F52"/>
    <w:rsid w:val="00C45F36"/>
    <w:rsid w:val="00C477D1"/>
    <w:rsid w:val="00C52A0D"/>
    <w:rsid w:val="00C54F79"/>
    <w:rsid w:val="00C61DF4"/>
    <w:rsid w:val="00C80771"/>
    <w:rsid w:val="00C8284D"/>
    <w:rsid w:val="00C82CE5"/>
    <w:rsid w:val="00C86701"/>
    <w:rsid w:val="00C8774D"/>
    <w:rsid w:val="00C92C19"/>
    <w:rsid w:val="00C9376A"/>
    <w:rsid w:val="00C93C3A"/>
    <w:rsid w:val="00C96227"/>
    <w:rsid w:val="00C97808"/>
    <w:rsid w:val="00CA462A"/>
    <w:rsid w:val="00CA46E3"/>
    <w:rsid w:val="00CA6A0E"/>
    <w:rsid w:val="00CB1422"/>
    <w:rsid w:val="00CB211A"/>
    <w:rsid w:val="00CB2C29"/>
    <w:rsid w:val="00CC3B6C"/>
    <w:rsid w:val="00CC762B"/>
    <w:rsid w:val="00CD079A"/>
    <w:rsid w:val="00CD1405"/>
    <w:rsid w:val="00CD448F"/>
    <w:rsid w:val="00CE17FD"/>
    <w:rsid w:val="00CE3A3D"/>
    <w:rsid w:val="00CE7A30"/>
    <w:rsid w:val="00CE7A85"/>
    <w:rsid w:val="00CF3107"/>
    <w:rsid w:val="00CF3B09"/>
    <w:rsid w:val="00CF4EF6"/>
    <w:rsid w:val="00D00144"/>
    <w:rsid w:val="00D0119A"/>
    <w:rsid w:val="00D01902"/>
    <w:rsid w:val="00D0476C"/>
    <w:rsid w:val="00D06416"/>
    <w:rsid w:val="00D065A6"/>
    <w:rsid w:val="00D1204C"/>
    <w:rsid w:val="00D15146"/>
    <w:rsid w:val="00D1695C"/>
    <w:rsid w:val="00D16C4E"/>
    <w:rsid w:val="00D2082B"/>
    <w:rsid w:val="00D24A5D"/>
    <w:rsid w:val="00D25CD9"/>
    <w:rsid w:val="00D26A08"/>
    <w:rsid w:val="00D270A5"/>
    <w:rsid w:val="00D2756B"/>
    <w:rsid w:val="00D3115C"/>
    <w:rsid w:val="00D31A36"/>
    <w:rsid w:val="00D374D6"/>
    <w:rsid w:val="00D37FCB"/>
    <w:rsid w:val="00D4023D"/>
    <w:rsid w:val="00D4069A"/>
    <w:rsid w:val="00D422E1"/>
    <w:rsid w:val="00D54ECC"/>
    <w:rsid w:val="00D62F64"/>
    <w:rsid w:val="00D664C5"/>
    <w:rsid w:val="00D70944"/>
    <w:rsid w:val="00D70AE9"/>
    <w:rsid w:val="00D7189D"/>
    <w:rsid w:val="00D71E53"/>
    <w:rsid w:val="00D730CA"/>
    <w:rsid w:val="00D801DF"/>
    <w:rsid w:val="00D81407"/>
    <w:rsid w:val="00D86307"/>
    <w:rsid w:val="00D92D4B"/>
    <w:rsid w:val="00D94F64"/>
    <w:rsid w:val="00D978E4"/>
    <w:rsid w:val="00DA33AC"/>
    <w:rsid w:val="00DA584B"/>
    <w:rsid w:val="00DA64D0"/>
    <w:rsid w:val="00DA6582"/>
    <w:rsid w:val="00DB0DFE"/>
    <w:rsid w:val="00DB67CB"/>
    <w:rsid w:val="00DC22C2"/>
    <w:rsid w:val="00DC575A"/>
    <w:rsid w:val="00DC5FE1"/>
    <w:rsid w:val="00DC713E"/>
    <w:rsid w:val="00DD18D1"/>
    <w:rsid w:val="00DD2B98"/>
    <w:rsid w:val="00DD4754"/>
    <w:rsid w:val="00DD5076"/>
    <w:rsid w:val="00DD55E5"/>
    <w:rsid w:val="00DE03C1"/>
    <w:rsid w:val="00DE18B5"/>
    <w:rsid w:val="00DF09F4"/>
    <w:rsid w:val="00DF5A27"/>
    <w:rsid w:val="00DF672C"/>
    <w:rsid w:val="00E01EFE"/>
    <w:rsid w:val="00E02E0B"/>
    <w:rsid w:val="00E0593E"/>
    <w:rsid w:val="00E1127F"/>
    <w:rsid w:val="00E11E4F"/>
    <w:rsid w:val="00E15562"/>
    <w:rsid w:val="00E16913"/>
    <w:rsid w:val="00E208B0"/>
    <w:rsid w:val="00E26528"/>
    <w:rsid w:val="00E26720"/>
    <w:rsid w:val="00E33071"/>
    <w:rsid w:val="00E334F5"/>
    <w:rsid w:val="00E360A1"/>
    <w:rsid w:val="00E36DF7"/>
    <w:rsid w:val="00E41AEE"/>
    <w:rsid w:val="00E4481E"/>
    <w:rsid w:val="00E4794F"/>
    <w:rsid w:val="00E508A7"/>
    <w:rsid w:val="00E50F28"/>
    <w:rsid w:val="00E56F79"/>
    <w:rsid w:val="00E57B8B"/>
    <w:rsid w:val="00E60A44"/>
    <w:rsid w:val="00E61B22"/>
    <w:rsid w:val="00E666EA"/>
    <w:rsid w:val="00E74087"/>
    <w:rsid w:val="00E80560"/>
    <w:rsid w:val="00E841C4"/>
    <w:rsid w:val="00E85CEA"/>
    <w:rsid w:val="00E8690C"/>
    <w:rsid w:val="00E923FA"/>
    <w:rsid w:val="00E969AE"/>
    <w:rsid w:val="00E97C53"/>
    <w:rsid w:val="00EA6493"/>
    <w:rsid w:val="00EA70F3"/>
    <w:rsid w:val="00EA7476"/>
    <w:rsid w:val="00EB0651"/>
    <w:rsid w:val="00EB13F6"/>
    <w:rsid w:val="00EB1D98"/>
    <w:rsid w:val="00EB1F89"/>
    <w:rsid w:val="00EB1FC2"/>
    <w:rsid w:val="00EB270B"/>
    <w:rsid w:val="00EB6A0B"/>
    <w:rsid w:val="00EC14DF"/>
    <w:rsid w:val="00EC1BB9"/>
    <w:rsid w:val="00EC1C02"/>
    <w:rsid w:val="00ED3B32"/>
    <w:rsid w:val="00ED4484"/>
    <w:rsid w:val="00ED6B45"/>
    <w:rsid w:val="00ED7346"/>
    <w:rsid w:val="00ED77F3"/>
    <w:rsid w:val="00EE2EE5"/>
    <w:rsid w:val="00EE45D4"/>
    <w:rsid w:val="00EF1410"/>
    <w:rsid w:val="00EF7C93"/>
    <w:rsid w:val="00F05BB5"/>
    <w:rsid w:val="00F10536"/>
    <w:rsid w:val="00F113BF"/>
    <w:rsid w:val="00F20633"/>
    <w:rsid w:val="00F20ED0"/>
    <w:rsid w:val="00F2337D"/>
    <w:rsid w:val="00F251D0"/>
    <w:rsid w:val="00F256A3"/>
    <w:rsid w:val="00F25908"/>
    <w:rsid w:val="00F26E37"/>
    <w:rsid w:val="00F31D66"/>
    <w:rsid w:val="00F32A7C"/>
    <w:rsid w:val="00F331EA"/>
    <w:rsid w:val="00F34EC4"/>
    <w:rsid w:val="00F374E5"/>
    <w:rsid w:val="00F4271F"/>
    <w:rsid w:val="00F444DC"/>
    <w:rsid w:val="00F5534E"/>
    <w:rsid w:val="00F6042B"/>
    <w:rsid w:val="00F62A47"/>
    <w:rsid w:val="00F62DCD"/>
    <w:rsid w:val="00F649D4"/>
    <w:rsid w:val="00F7451A"/>
    <w:rsid w:val="00F745DD"/>
    <w:rsid w:val="00F76B03"/>
    <w:rsid w:val="00F76EBD"/>
    <w:rsid w:val="00F77EE8"/>
    <w:rsid w:val="00F8478E"/>
    <w:rsid w:val="00F84AC0"/>
    <w:rsid w:val="00F84B99"/>
    <w:rsid w:val="00F85769"/>
    <w:rsid w:val="00F8700A"/>
    <w:rsid w:val="00F87DC9"/>
    <w:rsid w:val="00F91124"/>
    <w:rsid w:val="00F91A5B"/>
    <w:rsid w:val="00FA2541"/>
    <w:rsid w:val="00FA3223"/>
    <w:rsid w:val="00FA6956"/>
    <w:rsid w:val="00FB0572"/>
    <w:rsid w:val="00FB05EA"/>
    <w:rsid w:val="00FC2585"/>
    <w:rsid w:val="00FC6AE0"/>
    <w:rsid w:val="00FD0C4A"/>
    <w:rsid w:val="00FD2680"/>
    <w:rsid w:val="00FD531C"/>
    <w:rsid w:val="00FD5984"/>
    <w:rsid w:val="00FD59B0"/>
    <w:rsid w:val="00FD73B1"/>
    <w:rsid w:val="00FD7649"/>
    <w:rsid w:val="00FE77D9"/>
    <w:rsid w:val="00FF137E"/>
    <w:rsid w:val="00FF6D90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9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9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51">
    <w:name w:val="toc 5"/>
    <w:basedOn w:val="a1"/>
    <w:next w:val="a1"/>
    <w:autoRedefine/>
    <w:uiPriority w:val="39"/>
    <w:semiHidden/>
    <w:unhideWhenUsed/>
    <w:rsid w:val="00D2082B"/>
    <w:pPr>
      <w:spacing w:after="100"/>
      <w:ind w:left="960"/>
    </w:pPr>
  </w:style>
  <w:style w:type="paragraph" w:styleId="91">
    <w:name w:val="toc 9"/>
    <w:basedOn w:val="a1"/>
    <w:next w:val="a1"/>
    <w:autoRedefine/>
    <w:uiPriority w:val="39"/>
    <w:semiHidden/>
    <w:unhideWhenUsed/>
    <w:rsid w:val="00D2082B"/>
    <w:pPr>
      <w:spacing w:after="100"/>
      <w:ind w:left="1920"/>
    </w:pPr>
  </w:style>
  <w:style w:type="paragraph" w:styleId="71">
    <w:name w:val="toc 7"/>
    <w:basedOn w:val="a1"/>
    <w:next w:val="a1"/>
    <w:autoRedefine/>
    <w:uiPriority w:val="39"/>
    <w:semiHidden/>
    <w:unhideWhenUsed/>
    <w:rsid w:val="00D2082B"/>
    <w:pPr>
      <w:spacing w:after="100"/>
      <w:ind w:left="1440"/>
    </w:pPr>
  </w:style>
  <w:style w:type="character" w:customStyle="1" w:styleId="UnresolvedMention">
    <w:name w:val="Unresolved Mention"/>
    <w:basedOn w:val="a2"/>
    <w:uiPriority w:val="99"/>
    <w:semiHidden/>
    <w:unhideWhenUsed/>
    <w:rsid w:val="00766E71"/>
    <w:rPr>
      <w:color w:val="605E5C"/>
      <w:shd w:val="clear" w:color="auto" w:fill="E1DFDD"/>
    </w:rPr>
  </w:style>
  <w:style w:type="paragraph" w:customStyle="1" w:styleId="p1">
    <w:name w:val="p1"/>
    <w:basedOn w:val="a1"/>
    <w:rsid w:val="004107FE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422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322217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8285503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448456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8896647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662611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37941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0931523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866704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860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01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5642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16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547092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792594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240567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789513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2404184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492170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794346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206427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6684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6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005479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4017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528193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041734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514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390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953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52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067581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9123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16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49591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0446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642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330079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8599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461713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395713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475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429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494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0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234589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876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998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038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82466157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1534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7362058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043867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115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6419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706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26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191042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172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688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79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827234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5856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19882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58443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810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569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807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1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70854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6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25482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44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9230035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6016178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903679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366636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5121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61223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961932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405268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9966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Olejechka/UP3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Olejechka/UP3.gi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F2EB6DC-F3BD-4D18-80A2-E69A92D67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191</TotalTime>
  <Pages>10</Pages>
  <Words>1397</Words>
  <Characters>7966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Роман</cp:lastModifiedBy>
  <cp:revision>178</cp:revision>
  <cp:lastPrinted>2019-07-22T11:48:00Z</cp:lastPrinted>
  <dcterms:created xsi:type="dcterms:W3CDTF">2025-10-18T17:56:00Z</dcterms:created>
  <dcterms:modified xsi:type="dcterms:W3CDTF">2025-11-20T23:41:00Z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