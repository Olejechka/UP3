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9A20F" w14:textId="468F46CF" w:rsidR="008C517C" w:rsidRPr="005C59FC" w:rsidRDefault="007C063B" w:rsidP="008C517C">
      <w:pPr>
        <w:shd w:val="clear" w:color="auto" w:fill="FFFFFF"/>
        <w:ind w:firstLine="0"/>
        <w:jc w:val="center"/>
        <w:rPr>
          <w:b/>
          <w:bCs/>
        </w:rPr>
      </w:pPr>
      <w:r>
        <w:rPr>
          <w:b/>
          <w:bCs/>
        </w:rPr>
        <w:softHyphen/>
      </w:r>
      <w:r>
        <w:rPr>
          <w:b/>
          <w:bCs/>
        </w:rPr>
        <w:softHyphen/>
      </w:r>
      <w:r w:rsidR="008C517C" w:rsidRPr="005C59FC">
        <w:rPr>
          <w:rFonts w:eastAsiaTheme="minorHAnsi"/>
          <w:noProof/>
        </w:rPr>
        <w:drawing>
          <wp:inline distT="0" distB="0" distL="0" distR="0" wp14:anchorId="60CB1489" wp14:editId="69DFAF59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7C7DE" w14:textId="77777777" w:rsidR="008C517C" w:rsidRPr="005C59FC" w:rsidRDefault="008C517C" w:rsidP="008C517C">
      <w:pPr>
        <w:shd w:val="clear" w:color="auto" w:fill="FFFFFF"/>
        <w:spacing w:line="276" w:lineRule="auto"/>
        <w:jc w:val="center"/>
        <w:rPr>
          <w:b/>
          <w:bCs/>
        </w:rPr>
      </w:pPr>
    </w:p>
    <w:p w14:paraId="6C8B7087" w14:textId="77777777" w:rsidR="008C517C" w:rsidRPr="005C59FC" w:rsidRDefault="008C517C" w:rsidP="008C517C">
      <w:pPr>
        <w:spacing w:line="276" w:lineRule="auto"/>
        <w:ind w:left="5103" w:firstLine="0"/>
      </w:pPr>
      <w:r w:rsidRPr="005C59FC">
        <w:t>УТВЕРЖДАЮ</w:t>
      </w:r>
    </w:p>
    <w:p w14:paraId="3C68E5ED" w14:textId="77777777" w:rsidR="008C517C" w:rsidRPr="005C59FC" w:rsidRDefault="008C517C" w:rsidP="008C517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200" w:line="276" w:lineRule="auto"/>
        <w:ind w:left="5103" w:firstLine="0"/>
        <w:rPr>
          <w:bCs/>
        </w:rPr>
      </w:pPr>
      <w:r w:rsidRPr="005C59FC">
        <w:rPr>
          <w:bCs/>
        </w:rPr>
        <w:t>Преподаватель по профильной дисциплине</w:t>
      </w:r>
    </w:p>
    <w:p w14:paraId="1F498ABE" w14:textId="77777777" w:rsidR="008C517C" w:rsidRPr="005C59FC" w:rsidRDefault="008C517C" w:rsidP="008C517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line="276" w:lineRule="auto"/>
        <w:ind w:left="5103" w:firstLine="0"/>
      </w:pPr>
      <w:r w:rsidRPr="005C59FC">
        <w:t>_____________________________________</w:t>
      </w:r>
    </w:p>
    <w:p w14:paraId="635C661A" w14:textId="77777777" w:rsidR="008C517C" w:rsidRPr="005C59FC" w:rsidRDefault="008C517C" w:rsidP="008C517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line="276" w:lineRule="auto"/>
        <w:ind w:left="5103" w:firstLine="0"/>
        <w:jc w:val="center"/>
        <w:rPr>
          <w:bCs/>
        </w:rPr>
      </w:pPr>
      <w:r w:rsidRPr="005C59FC">
        <w:rPr>
          <w:i/>
          <w:vertAlign w:val="superscript"/>
        </w:rPr>
        <w:t>(</w:t>
      </w:r>
      <w:proofErr w:type="gramStart"/>
      <w:r w:rsidRPr="005C59FC">
        <w:rPr>
          <w:i/>
          <w:vertAlign w:val="superscript"/>
        </w:rPr>
        <w:t xml:space="preserve">должность,   </w:t>
      </w:r>
      <w:proofErr w:type="gramEnd"/>
      <w:r w:rsidRPr="005C59FC">
        <w:rPr>
          <w:i/>
          <w:caps/>
          <w:vertAlign w:val="superscript"/>
        </w:rPr>
        <w:t>ФИО)</w:t>
      </w:r>
    </w:p>
    <w:p w14:paraId="6AC5CD6F" w14:textId="77777777" w:rsidR="008C517C" w:rsidRPr="005C59FC" w:rsidRDefault="008C517C" w:rsidP="008C517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line="276" w:lineRule="auto"/>
        <w:ind w:left="5103" w:firstLine="0"/>
        <w:rPr>
          <w:caps/>
        </w:rPr>
      </w:pPr>
      <w:r w:rsidRPr="005C59FC">
        <w:t>_____________________________________</w:t>
      </w:r>
    </w:p>
    <w:p w14:paraId="4166FAEF" w14:textId="77777777" w:rsidR="008C517C" w:rsidRPr="005C59FC" w:rsidRDefault="008C517C" w:rsidP="008C517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line="276" w:lineRule="auto"/>
        <w:ind w:left="5103" w:firstLine="0"/>
        <w:jc w:val="center"/>
        <w:rPr>
          <w:i/>
          <w:vertAlign w:val="superscript"/>
        </w:rPr>
      </w:pPr>
      <w:r w:rsidRPr="005C59FC">
        <w:rPr>
          <w:i/>
          <w:vertAlign w:val="superscript"/>
        </w:rPr>
        <w:t>(Подпись)</w:t>
      </w:r>
    </w:p>
    <w:p w14:paraId="26B573F9" w14:textId="77777777" w:rsidR="008C517C" w:rsidRPr="005C59FC" w:rsidRDefault="008C517C" w:rsidP="008C517C">
      <w:pPr>
        <w:spacing w:line="276" w:lineRule="auto"/>
        <w:ind w:left="5103" w:firstLine="0"/>
        <w:textAlignment w:val="baseline"/>
      </w:pPr>
      <w:r w:rsidRPr="005C59FC">
        <w:t>Дата</w:t>
      </w:r>
      <w:proofErr w:type="gramStart"/>
      <w:r w:rsidRPr="005C59FC">
        <w:t xml:space="preserve">   «</w:t>
      </w:r>
      <w:proofErr w:type="gramEnd"/>
      <w:r w:rsidRPr="005C59FC">
        <w:t xml:space="preserve"> ___» _________________ 202__ год</w:t>
      </w:r>
    </w:p>
    <w:p w14:paraId="1A2EE66F" w14:textId="77777777" w:rsidR="008C517C" w:rsidRPr="005C59FC" w:rsidRDefault="008C517C" w:rsidP="008C517C">
      <w:pPr>
        <w:shd w:val="clear" w:color="auto" w:fill="FFFFFF"/>
        <w:spacing w:line="276" w:lineRule="auto"/>
        <w:ind w:left="5387"/>
        <w:jc w:val="center"/>
        <w:rPr>
          <w:bCs/>
        </w:rPr>
      </w:pPr>
    </w:p>
    <w:p w14:paraId="1AA72367" w14:textId="77777777" w:rsidR="008C517C" w:rsidRPr="005C59FC" w:rsidRDefault="008C517C" w:rsidP="008C517C">
      <w:pPr>
        <w:shd w:val="clear" w:color="auto" w:fill="FFFFFF"/>
        <w:ind w:firstLine="0"/>
        <w:jc w:val="center"/>
        <w:rPr>
          <w:bCs/>
        </w:rPr>
      </w:pPr>
    </w:p>
    <w:p w14:paraId="1905E4B0" w14:textId="77777777" w:rsidR="008C517C" w:rsidRPr="005C59FC" w:rsidRDefault="008C517C" w:rsidP="008C517C">
      <w:pPr>
        <w:shd w:val="clear" w:color="auto" w:fill="FFFFFF"/>
        <w:ind w:firstLine="0"/>
        <w:jc w:val="center"/>
        <w:rPr>
          <w:bCs/>
        </w:rPr>
      </w:pPr>
    </w:p>
    <w:p w14:paraId="1222E53E" w14:textId="77777777" w:rsidR="008C517C" w:rsidRPr="005C59FC" w:rsidRDefault="008C517C" w:rsidP="008C517C">
      <w:pPr>
        <w:shd w:val="clear" w:color="auto" w:fill="FFFFFF"/>
        <w:ind w:firstLine="0"/>
        <w:jc w:val="center"/>
        <w:rPr>
          <w:bCs/>
        </w:rPr>
      </w:pPr>
    </w:p>
    <w:p w14:paraId="5FC142EE" w14:textId="5332272F" w:rsidR="008C517C" w:rsidRPr="00EE32FD" w:rsidRDefault="00EE32FD" w:rsidP="00EE32FD">
      <w:pPr>
        <w:ind w:firstLine="0"/>
        <w:jc w:val="center"/>
        <w:rPr>
          <w:b/>
          <w:bCs/>
          <w:szCs w:val="24"/>
        </w:rPr>
      </w:pPr>
      <w:r>
        <w:rPr>
          <w:b/>
          <w:bCs/>
          <w:szCs w:val="24"/>
        </w:rPr>
        <w:t>Мобильный симулятор повышения правовой грамотности</w:t>
      </w:r>
    </w:p>
    <w:p w14:paraId="14318246" w14:textId="77777777" w:rsidR="008C517C" w:rsidRPr="005C59FC" w:rsidRDefault="008C517C" w:rsidP="008C517C">
      <w:pPr>
        <w:ind w:firstLine="0"/>
        <w:jc w:val="center"/>
        <w:rPr>
          <w:b/>
          <w:bCs/>
          <w:lang w:eastAsia="en-US"/>
        </w:rPr>
      </w:pPr>
      <w:r w:rsidRPr="005C59FC">
        <w:rPr>
          <w:b/>
          <w:bCs/>
          <w:lang w:eastAsia="en-US"/>
        </w:rPr>
        <w:t>Программа и методика испытаний</w:t>
      </w:r>
    </w:p>
    <w:p w14:paraId="4BF67C89" w14:textId="77777777" w:rsidR="008C517C" w:rsidRPr="005C59FC" w:rsidRDefault="008C517C" w:rsidP="008C517C">
      <w:pPr>
        <w:ind w:firstLine="0"/>
        <w:jc w:val="center"/>
        <w:rPr>
          <w:bCs/>
          <w:lang w:eastAsia="en-US"/>
        </w:rPr>
      </w:pPr>
    </w:p>
    <w:p w14:paraId="4A1475DA" w14:textId="77777777" w:rsidR="008C517C" w:rsidRPr="005C59FC" w:rsidRDefault="008C517C" w:rsidP="008C517C">
      <w:pPr>
        <w:ind w:firstLine="0"/>
        <w:jc w:val="center"/>
        <w:rPr>
          <w:bCs/>
          <w:lang w:eastAsia="en-US"/>
        </w:rPr>
      </w:pP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3402"/>
        <w:gridCol w:w="6096"/>
      </w:tblGrid>
      <w:tr w:rsidR="008C517C" w:rsidRPr="005C59FC" w14:paraId="4A704855" w14:textId="77777777" w:rsidTr="00D55383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0DF9FD1F" w14:textId="4E60012D" w:rsidR="008C517C" w:rsidRPr="005C59FC" w:rsidRDefault="00263E41" w:rsidP="006471A5">
            <w:pPr>
              <w:ind w:firstLine="0"/>
              <w:jc w:val="center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Черезов Вадим Валентинович</w:t>
            </w:r>
          </w:p>
        </w:tc>
      </w:tr>
      <w:tr w:rsidR="008C517C" w:rsidRPr="005C59FC" w14:paraId="4DB819A5" w14:textId="77777777" w:rsidTr="00D55383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5093B5F3" w14:textId="77777777" w:rsidR="008C517C" w:rsidRPr="005C59FC" w:rsidRDefault="008C517C" w:rsidP="008C517C">
            <w:pPr>
              <w:ind w:firstLine="0"/>
              <w:jc w:val="center"/>
              <w:rPr>
                <w:rFonts w:eastAsiaTheme="minorHAnsi"/>
                <w:i/>
                <w:lang w:eastAsia="en-US"/>
              </w:rPr>
            </w:pPr>
            <w:r w:rsidRPr="005C59FC">
              <w:rPr>
                <w:rFonts w:eastAsiaTheme="minorHAnsi"/>
                <w:i/>
                <w:lang w:eastAsia="en-US"/>
              </w:rPr>
              <w:t>(Ф.И.О. обучающегося)</w:t>
            </w:r>
          </w:p>
        </w:tc>
      </w:tr>
      <w:tr w:rsidR="008C517C" w:rsidRPr="005C59FC" w14:paraId="25D70D79" w14:textId="77777777" w:rsidTr="00D55383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2ABCBE23" w14:textId="77777777" w:rsidR="008C517C" w:rsidRPr="005C59FC" w:rsidRDefault="008C517C" w:rsidP="008C517C">
            <w:pPr>
              <w:ind w:firstLine="0"/>
              <w:jc w:val="center"/>
              <w:rPr>
                <w:rFonts w:eastAsiaTheme="minorHAnsi"/>
                <w:lang w:eastAsia="en-US"/>
              </w:rPr>
            </w:pPr>
            <w:r w:rsidRPr="005C59FC">
              <w:rPr>
                <w:rFonts w:eastAsiaTheme="minorHAnsi"/>
                <w:lang w:eastAsia="en-US"/>
              </w:rPr>
              <w:t>09.02.07 Информационные системы и программирование</w:t>
            </w:r>
          </w:p>
        </w:tc>
      </w:tr>
      <w:tr w:rsidR="008C517C" w:rsidRPr="005C59FC" w14:paraId="3886114C" w14:textId="77777777" w:rsidTr="00D55383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462C9CBE" w14:textId="77777777" w:rsidR="008C517C" w:rsidRPr="005C59FC" w:rsidRDefault="008C517C" w:rsidP="008C517C">
            <w:pPr>
              <w:ind w:firstLine="0"/>
              <w:jc w:val="center"/>
              <w:rPr>
                <w:rFonts w:eastAsiaTheme="minorHAnsi"/>
                <w:i/>
                <w:lang w:eastAsia="en-US"/>
              </w:rPr>
            </w:pPr>
            <w:r w:rsidRPr="005C59FC">
              <w:rPr>
                <w:rFonts w:eastAsiaTheme="minorHAnsi"/>
                <w:i/>
                <w:lang w:eastAsia="en-US"/>
              </w:rPr>
              <w:t>(специальность)</w:t>
            </w:r>
          </w:p>
        </w:tc>
      </w:tr>
      <w:tr w:rsidR="008C517C" w:rsidRPr="005C59FC" w14:paraId="13BF9280" w14:textId="77777777" w:rsidTr="00D55383">
        <w:trPr>
          <w:trHeight w:val="283"/>
          <w:jc w:val="center"/>
        </w:trPr>
        <w:tc>
          <w:tcPr>
            <w:tcW w:w="9498" w:type="dxa"/>
            <w:gridSpan w:val="2"/>
            <w:vAlign w:val="center"/>
          </w:tcPr>
          <w:p w14:paraId="0A525625" w14:textId="77777777" w:rsidR="008C517C" w:rsidRPr="005C59FC" w:rsidRDefault="008C517C" w:rsidP="008C517C">
            <w:pPr>
              <w:ind w:firstLine="0"/>
              <w:rPr>
                <w:rFonts w:eastAsiaTheme="minorHAnsi"/>
                <w:lang w:eastAsia="en-US"/>
              </w:rPr>
            </w:pPr>
          </w:p>
        </w:tc>
      </w:tr>
      <w:tr w:rsidR="008C517C" w:rsidRPr="005C59FC" w14:paraId="020D7E97" w14:textId="77777777" w:rsidTr="00D55383">
        <w:trPr>
          <w:trHeight w:val="283"/>
          <w:jc w:val="center"/>
        </w:trPr>
        <w:tc>
          <w:tcPr>
            <w:tcW w:w="3402" w:type="dxa"/>
            <w:vAlign w:val="center"/>
          </w:tcPr>
          <w:p w14:paraId="3763EFCC" w14:textId="77777777" w:rsidR="008C517C" w:rsidRPr="005C59FC" w:rsidRDefault="008C517C" w:rsidP="008C517C">
            <w:pPr>
              <w:ind w:firstLine="0"/>
              <w:rPr>
                <w:rFonts w:eastAsiaTheme="minorHAnsi"/>
                <w:lang w:eastAsia="en-US"/>
              </w:rPr>
            </w:pPr>
            <w:r w:rsidRPr="005C59FC">
              <w:rPr>
                <w:rFonts w:eastAsiaTheme="minorHAnsi"/>
                <w:lang w:eastAsia="en-US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0FF340E6" w14:textId="13120E7D" w:rsidR="008C517C" w:rsidRPr="005C59FC" w:rsidRDefault="008C517C" w:rsidP="008C517C">
            <w:pPr>
              <w:ind w:firstLine="0"/>
              <w:rPr>
                <w:rFonts w:eastAsiaTheme="minorHAnsi"/>
                <w:lang w:eastAsia="en-US"/>
              </w:rPr>
            </w:pPr>
            <w:r w:rsidRPr="005C59FC">
              <w:rPr>
                <w:rFonts w:eastAsiaTheme="minorHAnsi"/>
                <w:lang w:eastAsia="en-US"/>
              </w:rPr>
              <w:t>ИСПк-</w:t>
            </w:r>
            <w:r w:rsidR="000C6397">
              <w:rPr>
                <w:rFonts w:eastAsiaTheme="minorHAnsi"/>
                <w:lang w:eastAsia="en-US"/>
              </w:rPr>
              <w:t>301</w:t>
            </w:r>
            <w:r w:rsidRPr="005C59FC">
              <w:rPr>
                <w:rFonts w:eastAsiaTheme="minorHAnsi"/>
                <w:lang w:eastAsia="en-US"/>
              </w:rPr>
              <w:t>-5</w:t>
            </w:r>
            <w:r w:rsidR="00344C5F">
              <w:rPr>
                <w:rFonts w:eastAsiaTheme="minorHAnsi"/>
                <w:lang w:eastAsia="en-US"/>
              </w:rPr>
              <w:t>1</w:t>
            </w:r>
            <w:r w:rsidRPr="005C59FC">
              <w:rPr>
                <w:rFonts w:eastAsiaTheme="minorHAnsi"/>
                <w:lang w:eastAsia="en-US"/>
              </w:rPr>
              <w:t>-00</w:t>
            </w:r>
          </w:p>
        </w:tc>
      </w:tr>
      <w:tr w:rsidR="008C517C" w:rsidRPr="005C59FC" w14:paraId="50746EAE" w14:textId="77777777" w:rsidTr="00D55383">
        <w:trPr>
          <w:trHeight w:val="283"/>
          <w:jc w:val="center"/>
        </w:trPr>
        <w:tc>
          <w:tcPr>
            <w:tcW w:w="3402" w:type="dxa"/>
            <w:vAlign w:val="center"/>
          </w:tcPr>
          <w:p w14:paraId="5ABE21D3" w14:textId="77777777" w:rsidR="008C517C" w:rsidRPr="005C59FC" w:rsidRDefault="008C517C" w:rsidP="008C517C">
            <w:pPr>
              <w:ind w:firstLine="0"/>
              <w:rPr>
                <w:rFonts w:eastAsiaTheme="minorHAnsi"/>
                <w:lang w:eastAsia="en-US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4B24739F" w14:textId="77777777" w:rsidR="008C517C" w:rsidRPr="005C59FC" w:rsidRDefault="008C517C" w:rsidP="008C517C">
            <w:pPr>
              <w:ind w:firstLine="0"/>
              <w:rPr>
                <w:rFonts w:eastAsiaTheme="minorHAnsi"/>
                <w:lang w:eastAsia="en-US"/>
              </w:rPr>
            </w:pPr>
          </w:p>
        </w:tc>
      </w:tr>
    </w:tbl>
    <w:p w14:paraId="7B29F69D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13E6DD39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1AC194AC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0F715078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0928D819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7EF6FC03" w14:textId="4B2CAC7E" w:rsidR="008C517C" w:rsidRPr="005C59FC" w:rsidRDefault="008C517C" w:rsidP="001E34C7">
      <w:pPr>
        <w:shd w:val="clear" w:color="auto" w:fill="FFFFFF"/>
        <w:ind w:firstLine="0"/>
        <w:jc w:val="center"/>
      </w:pPr>
    </w:p>
    <w:p w14:paraId="0BE24C4C" w14:textId="77777777" w:rsidR="00191ECA" w:rsidRPr="005C59FC" w:rsidRDefault="00191ECA" w:rsidP="001E34C7">
      <w:pPr>
        <w:shd w:val="clear" w:color="auto" w:fill="FFFFFF"/>
        <w:ind w:firstLine="0"/>
        <w:jc w:val="center"/>
      </w:pPr>
    </w:p>
    <w:p w14:paraId="7AA5AABF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40946782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1AACA8D2" w14:textId="03ADAF22" w:rsidR="00191ECA" w:rsidRPr="005C59FC" w:rsidRDefault="008C517C" w:rsidP="00191ECA">
      <w:pPr>
        <w:shd w:val="clear" w:color="auto" w:fill="FFFFFF"/>
        <w:ind w:firstLine="0"/>
        <w:jc w:val="center"/>
        <w:rPr>
          <w:rFonts w:eastAsiaTheme="minorHAnsi"/>
          <w:lang w:eastAsia="en-US"/>
        </w:rPr>
      </w:pPr>
      <w:r w:rsidRPr="005C59FC">
        <w:t>Киров, 202</w:t>
      </w:r>
      <w:r w:rsidR="003179CF">
        <w:t>5</w:t>
      </w:r>
      <w:r w:rsidRPr="005C59FC">
        <w:t xml:space="preserve"> г.</w:t>
      </w:r>
      <w:r w:rsidR="00191ECA" w:rsidRPr="005C59FC">
        <w:rPr>
          <w:rFonts w:eastAsiaTheme="minorHAnsi"/>
          <w:lang w:eastAsia="en-US"/>
        </w:rPr>
        <w:br w:type="page"/>
      </w:r>
    </w:p>
    <w:p w14:paraId="77EC12B7" w14:textId="675FF319" w:rsidR="00191ECA" w:rsidRPr="005C59FC" w:rsidRDefault="00191ECA" w:rsidP="00981AE3">
      <w:pPr>
        <w:pStyle w:val="vguHeader"/>
      </w:pPr>
      <w:r w:rsidRPr="005C59FC">
        <w:lastRenderedPageBreak/>
        <w:t>Аннотация</w:t>
      </w:r>
    </w:p>
    <w:p w14:paraId="5A76AE25" w14:textId="62FB8925" w:rsidR="00B11750" w:rsidRDefault="00B11750" w:rsidP="00B11750">
      <w:r>
        <w:t xml:space="preserve">Настоящая Программа и методика испытаний автоматизированной информационной системы предназначена для проверки выполнения заданных функций системы, проверки соответствия требованиям ТЗ количественных и качественных характеристик, выявления и устранения недостатков в действиях и в разработанной документации на этапе проведения приёмочных испытаний. </w:t>
      </w:r>
    </w:p>
    <w:p w14:paraId="256E538D" w14:textId="496ADCFF" w:rsidR="00B11750" w:rsidRDefault="00B11750" w:rsidP="00B11750">
      <w:r>
        <w:t>Программа и методика испытаний разработана в соответствии с требованиями следующих нормативных документов:</w:t>
      </w:r>
    </w:p>
    <w:p w14:paraId="438FE881" w14:textId="00ED7D70" w:rsidR="00B11750" w:rsidRDefault="00B11750" w:rsidP="00B11750">
      <w:pPr>
        <w:pStyle w:val="a0"/>
      </w:pPr>
      <w:r>
        <w:t xml:space="preserve">ГОСТ Р 59792–2021; </w:t>
      </w:r>
    </w:p>
    <w:p w14:paraId="208E49F8" w14:textId="02D77AE7" w:rsidR="00191ECA" w:rsidRPr="005C59FC" w:rsidRDefault="00B11750" w:rsidP="00B11750">
      <w:pPr>
        <w:pStyle w:val="a0"/>
        <w:rPr>
          <w:b/>
          <w:caps/>
        </w:rPr>
      </w:pPr>
      <w:r>
        <w:t xml:space="preserve">ГОСТ Р 59795–2021. </w:t>
      </w:r>
      <w:r w:rsidR="00191ECA" w:rsidRPr="005C59FC">
        <w:br w:type="page"/>
      </w:r>
    </w:p>
    <w:p w14:paraId="7B3CC18C" w14:textId="0395B004" w:rsidR="00990EAC" w:rsidRPr="005C59FC" w:rsidRDefault="00990EAC" w:rsidP="00A6518F">
      <w:pPr>
        <w:pStyle w:val="vguCContentName"/>
        <w:rPr>
          <w:szCs w:val="24"/>
        </w:rPr>
      </w:pPr>
      <w:r w:rsidRPr="005C59FC">
        <w:rPr>
          <w:szCs w:val="24"/>
        </w:rPr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4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  <w:szCs w:val="22"/>
        </w:rPr>
      </w:sdtEndPr>
      <w:sdtContent>
        <w:p w14:paraId="0A769E9D" w14:textId="5C684F88" w:rsidR="00442256" w:rsidRPr="005C59FC" w:rsidRDefault="00442256">
          <w:pPr>
            <w:pStyle w:val="afb"/>
            <w:rPr>
              <w:color w:val="auto"/>
              <w:sz w:val="24"/>
              <w:szCs w:val="24"/>
            </w:rPr>
          </w:pPr>
        </w:p>
        <w:p w14:paraId="19007BD8" w14:textId="238A5389" w:rsidR="009446FC" w:rsidRDefault="00442256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 w:rsidRPr="005C59FC">
            <w:fldChar w:fldCharType="begin"/>
          </w:r>
          <w:r w:rsidRPr="005C59FC">
            <w:instrText xml:space="preserve"> TOC \o "1-3" \h \z \u </w:instrText>
          </w:r>
          <w:r w:rsidRPr="005C59FC">
            <w:fldChar w:fldCharType="separate"/>
          </w:r>
          <w:hyperlink w:anchor="_Toc199795079" w:history="1">
            <w:r w:rsidR="009446FC" w:rsidRPr="0071002B">
              <w:rPr>
                <w:rStyle w:val="a6"/>
              </w:rPr>
              <w:t>1</w:t>
            </w:r>
            <w:r w:rsidR="009446FC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9446FC" w:rsidRPr="0071002B">
              <w:rPr>
                <w:rStyle w:val="a6"/>
                <w:rFonts w:hint="eastAsia"/>
              </w:rPr>
              <w:t>Объект</w:t>
            </w:r>
            <w:r w:rsidR="009446FC" w:rsidRPr="0071002B">
              <w:rPr>
                <w:rStyle w:val="a6"/>
              </w:rPr>
              <w:t xml:space="preserve"> </w:t>
            </w:r>
            <w:r w:rsidR="009446FC" w:rsidRPr="0071002B">
              <w:rPr>
                <w:rStyle w:val="a6"/>
                <w:rFonts w:hint="eastAsia"/>
              </w:rPr>
              <w:t>испытаний</w:t>
            </w:r>
            <w:r w:rsidR="009446FC">
              <w:rPr>
                <w:webHidden/>
              </w:rPr>
              <w:tab/>
            </w:r>
            <w:r w:rsidR="009446FC">
              <w:rPr>
                <w:webHidden/>
              </w:rPr>
              <w:fldChar w:fldCharType="begin"/>
            </w:r>
            <w:r w:rsidR="009446FC">
              <w:rPr>
                <w:webHidden/>
              </w:rPr>
              <w:instrText xml:space="preserve"> PAGEREF _Toc199795079 \h </w:instrText>
            </w:r>
            <w:r w:rsidR="009446FC">
              <w:rPr>
                <w:webHidden/>
              </w:rPr>
            </w:r>
            <w:r w:rsidR="009446FC">
              <w:rPr>
                <w:webHidden/>
              </w:rPr>
              <w:fldChar w:fldCharType="separate"/>
            </w:r>
            <w:r w:rsidR="009446FC">
              <w:rPr>
                <w:webHidden/>
              </w:rPr>
              <w:t>3</w:t>
            </w:r>
            <w:r w:rsidR="009446FC">
              <w:rPr>
                <w:webHidden/>
              </w:rPr>
              <w:fldChar w:fldCharType="end"/>
            </w:r>
          </w:hyperlink>
        </w:p>
        <w:p w14:paraId="429BBF99" w14:textId="3DA1BA3A" w:rsidR="009446FC" w:rsidRDefault="009446FC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795080" w:history="1">
            <w:r w:rsidRPr="0071002B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71002B">
              <w:rPr>
                <w:rStyle w:val="a6"/>
              </w:rPr>
              <w:t>Наименование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_Toc199795080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C1217E9" w14:textId="77987226" w:rsidR="009446FC" w:rsidRDefault="009446FC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795081" w:history="1">
            <w:r w:rsidRPr="0071002B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71002B">
              <w:rPr>
                <w:rStyle w:val="a6"/>
              </w:rPr>
              <w:t>Комплектность АС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_Toc199795081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D2C42DA" w14:textId="3F34430B" w:rsidR="009446FC" w:rsidRDefault="009446FC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795082" w:history="1">
            <w:r w:rsidRPr="0071002B">
              <w:rPr>
                <w:rStyle w:val="a6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71002B">
              <w:rPr>
                <w:rStyle w:val="a6"/>
              </w:rPr>
              <w:t>Цель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_Toc199795082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60D6CC0" w14:textId="1129DE2D" w:rsidR="009446FC" w:rsidRDefault="009446FC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795083" w:history="1">
            <w:r w:rsidRPr="0071002B">
              <w:rPr>
                <w:rStyle w:val="a6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71002B">
              <w:rPr>
                <w:rStyle w:val="a6"/>
              </w:rPr>
              <w:t>Общие положения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_Toc199795083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C11ED7E" w14:textId="0B8AB5E8" w:rsidR="009446FC" w:rsidRDefault="009446FC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795084" w:history="1">
            <w:r w:rsidRPr="0071002B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71002B">
              <w:rPr>
                <w:rStyle w:val="a6"/>
              </w:rPr>
              <w:t>Перечень руководящих документов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_Toc199795084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6D102C4" w14:textId="05629CF5" w:rsidR="009446FC" w:rsidRDefault="009446FC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795085" w:history="1">
            <w:r w:rsidRPr="0071002B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71002B">
              <w:rPr>
                <w:rStyle w:val="a6"/>
              </w:rPr>
              <w:t>Место и продолжительность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_Toc199795085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B640D1E" w14:textId="4896B227" w:rsidR="009446FC" w:rsidRDefault="009446FC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795086" w:history="1">
            <w:r w:rsidRPr="0071002B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71002B">
              <w:rPr>
                <w:rStyle w:val="a6"/>
              </w:rPr>
              <w:t>Организации, участвующие в испытаниях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_Toc199795086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85811AA" w14:textId="10AC95EA" w:rsidR="009446FC" w:rsidRDefault="009446FC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795087" w:history="1">
            <w:r w:rsidRPr="0071002B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71002B">
              <w:rPr>
                <w:rStyle w:val="a6"/>
              </w:rPr>
              <w:t>Перечень предъявляемых на испытания документов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_Toc199795087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5AA7177" w14:textId="051E898A" w:rsidR="009446FC" w:rsidRDefault="009446FC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795088" w:history="1">
            <w:r w:rsidRPr="0071002B">
              <w:rPr>
                <w:rStyle w:val="a6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71002B">
              <w:rPr>
                <w:rStyle w:val="a6"/>
              </w:rPr>
              <w:t>Объем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_Toc199795088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6CF9961" w14:textId="2AD06FF1" w:rsidR="009446FC" w:rsidRDefault="009446FC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795089" w:history="1">
            <w:r w:rsidRPr="0071002B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71002B">
              <w:rPr>
                <w:rStyle w:val="a6"/>
              </w:rPr>
              <w:t>Перечень этапов испытаний и проверок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_Toc199795089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53BEC17" w14:textId="2123642F" w:rsidR="009446FC" w:rsidRDefault="009446FC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795090" w:history="1">
            <w:r w:rsidRPr="0071002B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71002B">
              <w:rPr>
                <w:rStyle w:val="a6"/>
              </w:rPr>
              <w:t>Последовательность проведения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_Toc199795090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6DCFDA1" w14:textId="2624AF88" w:rsidR="009446FC" w:rsidRDefault="009446FC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795091" w:history="1">
            <w:r w:rsidRPr="0071002B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71002B">
              <w:rPr>
                <w:rStyle w:val="a6"/>
              </w:rPr>
              <w:t>Требования по испытаниям программных средств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_Toc199795091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6FAEA11" w14:textId="028FE6F9" w:rsidR="009446FC" w:rsidRDefault="009446FC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795092" w:history="1">
            <w:r w:rsidRPr="0071002B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71002B">
              <w:rPr>
                <w:rStyle w:val="a6"/>
              </w:rPr>
              <w:t>Перечень работ, проводимых после завершения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_Toc199795092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2F2938D" w14:textId="51854078" w:rsidR="009446FC" w:rsidRDefault="009446FC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795093" w:history="1">
            <w:r w:rsidRPr="0071002B">
              <w:rPr>
                <w:rStyle w:val="a6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71002B">
              <w:rPr>
                <w:rStyle w:val="a6"/>
              </w:rPr>
              <w:t>Условия и порядок проведения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_Toc199795093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F1347FC" w14:textId="29A012E6" w:rsidR="009446FC" w:rsidRDefault="009446FC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795094" w:history="1">
            <w:r w:rsidRPr="0071002B">
              <w:rPr>
                <w:rStyle w:val="a6"/>
              </w:rPr>
              <w:t>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71002B">
              <w:rPr>
                <w:rStyle w:val="a6"/>
              </w:rPr>
              <w:t>Материально-техническое обеспечение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_Toc199795094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1BD7E7E" w14:textId="47D60DAA" w:rsidR="009446FC" w:rsidRDefault="009446FC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795095" w:history="1">
            <w:r w:rsidRPr="0071002B">
              <w:rPr>
                <w:rStyle w:val="a6"/>
              </w:rPr>
              <w:t>7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71002B">
              <w:rPr>
                <w:rStyle w:val="a6"/>
              </w:rPr>
              <w:t>Метрологическое обеспечение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_Toc199795095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DAA69A2" w14:textId="5BD1B3FA" w:rsidR="009446FC" w:rsidRDefault="009446FC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795096" w:history="1">
            <w:r w:rsidRPr="0071002B">
              <w:rPr>
                <w:rStyle w:val="a6"/>
              </w:rPr>
              <w:t>8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71002B">
              <w:rPr>
                <w:rStyle w:val="a6"/>
              </w:rPr>
              <w:t>Отчетность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_Toc199795096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DA35F18" w14:textId="31A675CF" w:rsidR="009446FC" w:rsidRDefault="009446FC">
          <w:pPr>
            <w:pStyle w:val="11"/>
            <w:tabs>
              <w:tab w:val="left" w:pos="1985"/>
            </w:tabs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795097" w:history="1">
            <w:r w:rsidRPr="0071002B">
              <w:rPr>
                <w:rStyle w:val="a6"/>
              </w:rPr>
              <w:t>Приложение А.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71002B">
              <w:rPr>
                <w:rStyle w:val="a6"/>
              </w:rPr>
              <w:t>Методика проведения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_Toc199795097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CF0F4E1" w14:textId="10CCEA87" w:rsidR="00442256" w:rsidRPr="005C59FC" w:rsidRDefault="00442256" w:rsidP="0023221D">
          <w:r w:rsidRPr="005C59FC">
            <w:rPr>
              <w:b/>
              <w:bCs/>
              <w:szCs w:val="24"/>
            </w:rPr>
            <w:fldChar w:fldCharType="end"/>
          </w:r>
        </w:p>
      </w:sdtContent>
    </w:sdt>
    <w:p w14:paraId="4DB9FE6F" w14:textId="544B907C" w:rsidR="005A4E60" w:rsidRPr="005C59FC" w:rsidRDefault="005A4E60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 w:rsidRPr="005C59FC">
        <w:rPr>
          <w:bCs/>
          <w:noProof/>
        </w:rPr>
        <w:br w:type="page"/>
      </w:r>
    </w:p>
    <w:p w14:paraId="7ED03DFC" w14:textId="66A4A2E1" w:rsidR="00191ECA" w:rsidRDefault="00191ECA" w:rsidP="00191ECA">
      <w:pPr>
        <w:pStyle w:val="1"/>
      </w:pPr>
      <w:bookmarkStart w:id="0" w:name="_Toc199795079"/>
      <w:bookmarkStart w:id="1" w:name="_Toc74526610"/>
      <w:bookmarkStart w:id="2" w:name="_Toc128474254"/>
      <w:r w:rsidRPr="005C59FC">
        <w:lastRenderedPageBreak/>
        <w:t>Объект испытаний</w:t>
      </w:r>
      <w:bookmarkEnd w:id="0"/>
      <w:r w:rsidRPr="005C59FC">
        <w:t xml:space="preserve"> </w:t>
      </w:r>
    </w:p>
    <w:p w14:paraId="15E6DB72" w14:textId="59299056" w:rsidR="00191ECA" w:rsidRPr="005C59FC" w:rsidRDefault="00191ECA" w:rsidP="00191ECA">
      <w:pPr>
        <w:pStyle w:val="2"/>
      </w:pPr>
      <w:bookmarkStart w:id="3" w:name="_Toc199795080"/>
      <w:r w:rsidRPr="005C59FC">
        <w:t>Наименование системы</w:t>
      </w:r>
      <w:bookmarkEnd w:id="3"/>
    </w:p>
    <w:p w14:paraId="78FD754E" w14:textId="25C0B2AF" w:rsidR="00D446AC" w:rsidRPr="006B5CCB" w:rsidRDefault="00D446AC" w:rsidP="0014665D">
      <w:pPr>
        <w:rPr>
          <w:b/>
          <w:bCs/>
          <w:szCs w:val="24"/>
        </w:rPr>
      </w:pPr>
      <w:r>
        <w:rPr>
          <w:color w:val="000000" w:themeColor="text1"/>
        </w:rPr>
        <w:t xml:space="preserve">Полное наименование </w:t>
      </w:r>
      <w:r w:rsidR="001E4928">
        <w:rPr>
          <w:color w:val="000000" w:themeColor="text1"/>
        </w:rPr>
        <w:t>разрабатываемого продукта</w:t>
      </w:r>
      <w:r w:rsidR="00DD5C22" w:rsidRPr="006627AC">
        <w:rPr>
          <w:color w:val="000000" w:themeColor="text1"/>
        </w:rPr>
        <w:t>:</w:t>
      </w:r>
      <w:r w:rsidR="006627AC" w:rsidRPr="006627AC">
        <w:rPr>
          <w:color w:val="000000" w:themeColor="text1"/>
        </w:rPr>
        <w:t xml:space="preserve"> </w:t>
      </w:r>
      <w:r w:rsidR="006B5CCB">
        <w:rPr>
          <w:szCs w:val="24"/>
        </w:rPr>
        <w:t>м</w:t>
      </w:r>
      <w:r w:rsidR="006627AC" w:rsidRPr="006627AC">
        <w:rPr>
          <w:szCs w:val="24"/>
        </w:rPr>
        <w:t>обильный симулятор повышения правовой грамотности</w:t>
      </w:r>
      <w:r w:rsidR="003642C4">
        <w:rPr>
          <w:szCs w:val="24"/>
        </w:rPr>
        <w:t>.</w:t>
      </w:r>
    </w:p>
    <w:p w14:paraId="547D514C" w14:textId="25E861CE" w:rsidR="00191ECA" w:rsidRPr="005C59FC" w:rsidRDefault="00191ECA" w:rsidP="00191ECA">
      <w:pPr>
        <w:pStyle w:val="2"/>
      </w:pPr>
      <w:bookmarkStart w:id="4" w:name="_Toc199795081"/>
      <w:r w:rsidRPr="005C59FC">
        <w:t>Комплектность АС</w:t>
      </w:r>
      <w:bookmarkEnd w:id="4"/>
    </w:p>
    <w:p w14:paraId="2B16B632" w14:textId="2906E92F" w:rsidR="00DF7443" w:rsidRDefault="00580D7D" w:rsidP="00D446AC">
      <w:r>
        <w:rPr>
          <w:szCs w:val="24"/>
        </w:rPr>
        <w:t>м</w:t>
      </w:r>
      <w:r w:rsidRPr="006627AC">
        <w:rPr>
          <w:szCs w:val="24"/>
        </w:rPr>
        <w:t>обильный симулятор повышения правовой грамотности</w:t>
      </w:r>
      <w:r>
        <w:rPr>
          <w:szCs w:val="24"/>
        </w:rPr>
        <w:t xml:space="preserve"> </w:t>
      </w:r>
      <w:r w:rsidR="00D446AC">
        <w:t xml:space="preserve">в себя </w:t>
      </w:r>
      <w:r w:rsidR="00DF7443">
        <w:t>следующие подсистемы:</w:t>
      </w:r>
    </w:p>
    <w:p w14:paraId="1C21D515" w14:textId="1415C087" w:rsidR="00DF7443" w:rsidRDefault="00DF7443" w:rsidP="00DF7443">
      <w:pPr>
        <w:pStyle w:val="a0"/>
        <w:numPr>
          <w:ilvl w:val="0"/>
          <w:numId w:val="31"/>
        </w:numPr>
        <w:ind w:hanging="720"/>
      </w:pPr>
      <w:r>
        <w:t xml:space="preserve">Подсистема </w:t>
      </w:r>
      <w:r w:rsidR="00580D7D">
        <w:t>генерации дел</w:t>
      </w:r>
      <w:r w:rsidR="00580D7D">
        <w:rPr>
          <w:lang w:val="en-US"/>
        </w:rPr>
        <w:t>;</w:t>
      </w:r>
    </w:p>
    <w:p w14:paraId="41583707" w14:textId="5C747443" w:rsidR="00DF7443" w:rsidRDefault="00DF7443" w:rsidP="00DF7443">
      <w:pPr>
        <w:pStyle w:val="a0"/>
        <w:numPr>
          <w:ilvl w:val="0"/>
          <w:numId w:val="31"/>
        </w:numPr>
        <w:ind w:hanging="720"/>
      </w:pPr>
      <w:r>
        <w:t xml:space="preserve">Подсистема </w:t>
      </w:r>
      <w:r w:rsidR="00580D7D">
        <w:t>проверки валидации</w:t>
      </w:r>
      <w:r>
        <w:t>;</w:t>
      </w:r>
    </w:p>
    <w:p w14:paraId="04C66868" w14:textId="3BDCB0C8" w:rsidR="00DF7443" w:rsidRDefault="00DF7443" w:rsidP="00DF7443">
      <w:pPr>
        <w:pStyle w:val="a0"/>
        <w:numPr>
          <w:ilvl w:val="0"/>
          <w:numId w:val="31"/>
        </w:numPr>
        <w:ind w:hanging="720"/>
      </w:pPr>
      <w:r>
        <w:t>Подсистема сохранения</w:t>
      </w:r>
      <w:r w:rsidR="007563D6">
        <w:t xml:space="preserve"> </w:t>
      </w:r>
      <w:r w:rsidR="00580D7D">
        <w:t>результатов</w:t>
      </w:r>
      <w:r>
        <w:t>;</w:t>
      </w:r>
    </w:p>
    <w:p w14:paraId="62642DEC" w14:textId="5B1AD511" w:rsidR="00191ECA" w:rsidRPr="00D446AC" w:rsidRDefault="00DF7443" w:rsidP="00DF7443">
      <w:pPr>
        <w:pStyle w:val="a0"/>
        <w:numPr>
          <w:ilvl w:val="0"/>
          <w:numId w:val="31"/>
        </w:numPr>
        <w:ind w:hanging="720"/>
      </w:pPr>
      <w:r>
        <w:t xml:space="preserve">Подсистема </w:t>
      </w:r>
      <w:r w:rsidR="00580D7D">
        <w:t>анализа</w:t>
      </w:r>
      <w:r>
        <w:t>.</w:t>
      </w:r>
      <w:r w:rsidR="00D446AC">
        <w:t xml:space="preserve"> </w:t>
      </w:r>
    </w:p>
    <w:p w14:paraId="6C2511C2" w14:textId="652720A8" w:rsidR="00191ECA" w:rsidRPr="00D446AC" w:rsidRDefault="00191ECA" w:rsidP="00191ECA">
      <w:r w:rsidRPr="00D446AC">
        <w:br w:type="page"/>
      </w:r>
    </w:p>
    <w:p w14:paraId="794047BB" w14:textId="5AE96A3F" w:rsidR="00A63893" w:rsidRPr="005C59FC" w:rsidRDefault="00191ECA" w:rsidP="00C10B2D">
      <w:pPr>
        <w:pStyle w:val="1"/>
      </w:pPr>
      <w:bookmarkStart w:id="5" w:name="_Toc199795082"/>
      <w:r w:rsidRPr="005C59FC">
        <w:lastRenderedPageBreak/>
        <w:t>Цель испытаний</w:t>
      </w:r>
      <w:bookmarkEnd w:id="5"/>
    </w:p>
    <w:p w14:paraId="7B193411" w14:textId="01AA23E9" w:rsidR="00D446AC" w:rsidRDefault="00DF7443" w:rsidP="00D446AC">
      <w:r w:rsidRPr="00DF7443">
        <w:t>Цель испытаний заключается в тестировании программы. При проведении испытаний информационная система должна соответствовать требованиям, изложенным в   разделе 5 технического задания:</w:t>
      </w:r>
    </w:p>
    <w:p w14:paraId="31C81FB3" w14:textId="36A55A52" w:rsidR="00DF7443" w:rsidRDefault="00DF7443" w:rsidP="00DF7443">
      <w:pPr>
        <w:pStyle w:val="a0"/>
        <w:numPr>
          <w:ilvl w:val="0"/>
          <w:numId w:val="32"/>
        </w:numPr>
        <w:ind w:hanging="720"/>
      </w:pPr>
      <w:r>
        <w:t>Проверить работоспособность функций согласно разделу 5.1 технического задания;</w:t>
      </w:r>
    </w:p>
    <w:p w14:paraId="773041A3" w14:textId="3B9C30CC" w:rsidR="00DF7443" w:rsidRPr="00E62E1C" w:rsidRDefault="00DF7443" w:rsidP="00DF7443">
      <w:pPr>
        <w:pStyle w:val="a0"/>
        <w:numPr>
          <w:ilvl w:val="0"/>
          <w:numId w:val="32"/>
        </w:numPr>
        <w:ind w:left="0" w:firstLine="851"/>
      </w:pPr>
      <w:r>
        <w:t>Проверить работоспособность пользовательского интерфейса согласно р</w:t>
      </w:r>
      <w:r w:rsidR="00C91DD8">
        <w:t>азделу 5.2</w:t>
      </w:r>
      <w:r>
        <w:t xml:space="preserve"> технического задания.</w:t>
      </w:r>
    </w:p>
    <w:p w14:paraId="36F81FF2" w14:textId="77777777" w:rsidR="00191ECA" w:rsidRPr="00D446AC" w:rsidRDefault="00191ECA" w:rsidP="00191ECA"/>
    <w:p w14:paraId="379EBD6A" w14:textId="67EE5330" w:rsidR="00191ECA" w:rsidRPr="00D446AC" w:rsidRDefault="00191ECA" w:rsidP="00191ECA">
      <w:r w:rsidRPr="00D446AC">
        <w:br w:type="page"/>
      </w:r>
    </w:p>
    <w:p w14:paraId="564A69A1" w14:textId="35A25EEC" w:rsidR="00BE73DE" w:rsidRDefault="00BE73DE" w:rsidP="00BE73DE">
      <w:pPr>
        <w:pStyle w:val="1"/>
      </w:pPr>
      <w:bookmarkStart w:id="6" w:name="_Toc199795083"/>
      <w:r w:rsidRPr="005C59FC">
        <w:lastRenderedPageBreak/>
        <w:t>Общие положения</w:t>
      </w:r>
      <w:bookmarkEnd w:id="6"/>
      <w:r w:rsidRPr="005C59FC">
        <w:t xml:space="preserve"> </w:t>
      </w:r>
    </w:p>
    <w:p w14:paraId="7FC316A2" w14:textId="4620068D" w:rsidR="00BE73DE" w:rsidRPr="005C59FC" w:rsidRDefault="00BE73DE" w:rsidP="00BE73DE">
      <w:pPr>
        <w:pStyle w:val="2"/>
        <w:rPr>
          <w:szCs w:val="24"/>
        </w:rPr>
      </w:pPr>
      <w:bookmarkStart w:id="7" w:name="_Toc135483142"/>
      <w:bookmarkStart w:id="8" w:name="_Toc161917658"/>
      <w:bookmarkStart w:id="9" w:name="_Toc199795084"/>
      <w:r w:rsidRPr="005C59FC">
        <w:rPr>
          <w:szCs w:val="24"/>
        </w:rPr>
        <w:t>Перечень руководящих документов</w:t>
      </w:r>
      <w:bookmarkEnd w:id="7"/>
      <w:bookmarkEnd w:id="8"/>
      <w:bookmarkEnd w:id="9"/>
      <w:r w:rsidR="007563D6" w:rsidRPr="00724177">
        <w:rPr>
          <w:szCs w:val="24"/>
        </w:rPr>
        <w:t>, на основании которых проводятся испытания</w:t>
      </w:r>
    </w:p>
    <w:p w14:paraId="799715DA" w14:textId="466AC0AA" w:rsidR="00D446AC" w:rsidRDefault="00D446AC" w:rsidP="00D446AC">
      <w:bookmarkStart w:id="10" w:name="_Toc135483143"/>
      <w:bookmarkStart w:id="11" w:name="_Toc161917659"/>
      <w:r>
        <w:t xml:space="preserve">Приёмочные испытания </w:t>
      </w:r>
      <w:r w:rsidR="00374FEE">
        <w:rPr>
          <w:szCs w:val="24"/>
        </w:rPr>
        <w:t>м</w:t>
      </w:r>
      <w:r w:rsidR="00374FEE" w:rsidRPr="006627AC">
        <w:rPr>
          <w:szCs w:val="24"/>
        </w:rPr>
        <w:t>обильн</w:t>
      </w:r>
      <w:r w:rsidR="00374FEE">
        <w:rPr>
          <w:szCs w:val="24"/>
        </w:rPr>
        <w:t>ого</w:t>
      </w:r>
      <w:r w:rsidR="00374FEE" w:rsidRPr="006627AC">
        <w:rPr>
          <w:szCs w:val="24"/>
        </w:rPr>
        <w:t xml:space="preserve"> симулятор</w:t>
      </w:r>
      <w:r w:rsidR="00374FEE">
        <w:rPr>
          <w:szCs w:val="24"/>
        </w:rPr>
        <w:t>а</w:t>
      </w:r>
      <w:r w:rsidR="00374FEE" w:rsidRPr="006627AC">
        <w:rPr>
          <w:szCs w:val="24"/>
        </w:rPr>
        <w:t xml:space="preserve"> повышения правовой грамотности</w:t>
      </w:r>
      <w:r w:rsidR="00374FEE">
        <w:rPr>
          <w:szCs w:val="24"/>
        </w:rPr>
        <w:t>.</w:t>
      </w:r>
      <w:r w:rsidR="00374FEE">
        <w:rPr>
          <w:szCs w:val="24"/>
        </w:rPr>
        <w:t xml:space="preserve"> </w:t>
      </w:r>
      <w:r>
        <w:t>проводятся на основании следующих документов:</w:t>
      </w:r>
    </w:p>
    <w:p w14:paraId="342E3A7E" w14:textId="107955D6" w:rsidR="00D446AC" w:rsidRDefault="00C91DD8" w:rsidP="00D446AC">
      <w:pPr>
        <w:pStyle w:val="a0"/>
        <w:numPr>
          <w:ilvl w:val="0"/>
          <w:numId w:val="20"/>
        </w:numPr>
        <w:ind w:left="0" w:firstLine="851"/>
      </w:pPr>
      <w:r>
        <w:t>У</w:t>
      </w:r>
      <w:r w:rsidR="00D446AC">
        <w:t>тверждённое техническое задание</w:t>
      </w:r>
      <w:r w:rsidRPr="00C91DD8">
        <w:t xml:space="preserve"> на разработку</w:t>
      </w:r>
      <w:r>
        <w:t>;</w:t>
      </w:r>
    </w:p>
    <w:p w14:paraId="19DEBEDF" w14:textId="39A73392" w:rsidR="00C91DD8" w:rsidRDefault="00C91DD8" w:rsidP="00D446AC">
      <w:pPr>
        <w:pStyle w:val="a0"/>
        <w:numPr>
          <w:ilvl w:val="0"/>
          <w:numId w:val="20"/>
        </w:numPr>
        <w:ind w:left="0" w:firstLine="851"/>
      </w:pPr>
      <w:r>
        <w:t>Настоящая Программа и методика приёмочных испытаний.</w:t>
      </w:r>
    </w:p>
    <w:p w14:paraId="7A483A30" w14:textId="603218B6" w:rsidR="00BE73DE" w:rsidRPr="005C59FC" w:rsidRDefault="00BE73DE" w:rsidP="00BE73DE">
      <w:pPr>
        <w:pStyle w:val="2"/>
        <w:rPr>
          <w:szCs w:val="24"/>
        </w:rPr>
      </w:pPr>
      <w:bookmarkStart w:id="12" w:name="_Toc199795085"/>
      <w:r w:rsidRPr="005C59FC">
        <w:rPr>
          <w:szCs w:val="24"/>
        </w:rPr>
        <w:t>Место и продолжительность испытаний</w:t>
      </w:r>
      <w:bookmarkEnd w:id="10"/>
      <w:bookmarkEnd w:id="11"/>
      <w:bookmarkEnd w:id="12"/>
    </w:p>
    <w:p w14:paraId="4074B413" w14:textId="77777777" w:rsidR="00032269" w:rsidRDefault="00D446AC" w:rsidP="00032269">
      <w:bookmarkStart w:id="13" w:name="_Toc135483144"/>
      <w:bookmarkStart w:id="14" w:name="_Toc161917660"/>
      <w:r>
        <w:t xml:space="preserve">Место </w:t>
      </w:r>
      <w:r w:rsidR="00C91DD8">
        <w:t xml:space="preserve">проведения испытаний — площадка </w:t>
      </w:r>
      <w:r w:rsidR="007563D6">
        <w:t>З</w:t>
      </w:r>
      <w:r w:rsidR="00C91DD8">
        <w:t>аказчика.</w:t>
      </w:r>
      <w:r>
        <w:t xml:space="preserve"> </w:t>
      </w:r>
      <w:bookmarkStart w:id="15" w:name="_Toc199795086"/>
    </w:p>
    <w:p w14:paraId="551C9D94" w14:textId="5F61A7F1" w:rsidR="00032269" w:rsidRPr="00032269" w:rsidRDefault="00032269" w:rsidP="00032269">
      <w:r w:rsidRPr="00724177">
        <w:rPr>
          <w:color w:val="000000" w:themeColor="text1"/>
        </w:rPr>
        <w:t>Продолжительность испытаний устанавливается приказом Заказчика о составе приёмочной комиссии и проведении приёмочных испытаний</w:t>
      </w:r>
      <w:r w:rsidRPr="00B637EA">
        <w:rPr>
          <w:color w:val="000000" w:themeColor="text1"/>
        </w:rPr>
        <w:t>.</w:t>
      </w:r>
    </w:p>
    <w:p w14:paraId="3FED2EA9" w14:textId="2DDD0DB7" w:rsidR="00BE73DE" w:rsidRPr="005C59FC" w:rsidRDefault="00BE73DE" w:rsidP="00BE73DE">
      <w:pPr>
        <w:pStyle w:val="2"/>
        <w:rPr>
          <w:szCs w:val="24"/>
        </w:rPr>
      </w:pPr>
      <w:r w:rsidRPr="005C59FC">
        <w:rPr>
          <w:szCs w:val="24"/>
        </w:rPr>
        <w:t>Организации, участвующие в испытаниях</w:t>
      </w:r>
      <w:bookmarkEnd w:id="13"/>
      <w:bookmarkEnd w:id="14"/>
      <w:bookmarkEnd w:id="15"/>
    </w:p>
    <w:p w14:paraId="791AC381" w14:textId="77777777" w:rsidR="00860CB0" w:rsidRPr="00724177" w:rsidRDefault="00860CB0" w:rsidP="00860CB0">
      <w:pPr>
        <w:pStyle w:val="afc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В приёмочных испытаниях участвуют представители преподавательского состава Колледжа </w:t>
      </w:r>
      <w:proofErr w:type="spellStart"/>
      <w:r w:rsidRPr="00724177">
        <w:rPr>
          <w:color w:val="000000" w:themeColor="text1"/>
          <w:sz w:val="24"/>
        </w:rPr>
        <w:t>ВятГУ</w:t>
      </w:r>
      <w:proofErr w:type="spellEnd"/>
      <w:r w:rsidRPr="00724177">
        <w:rPr>
          <w:color w:val="000000" w:themeColor="text1"/>
          <w:sz w:val="24"/>
        </w:rPr>
        <w:t>:</w:t>
      </w:r>
    </w:p>
    <w:p w14:paraId="19645BC8" w14:textId="6E01CB30" w:rsidR="00860CB0" w:rsidRDefault="00860CB0" w:rsidP="00860CB0">
      <w:r>
        <w:t>Исполнитель: студент группы ИСПк-</w:t>
      </w:r>
      <w:r w:rsidR="00344C5F">
        <w:t>301</w:t>
      </w:r>
      <w:r>
        <w:t>-5</w:t>
      </w:r>
      <w:r w:rsidR="00344C5F">
        <w:t>1</w:t>
      </w:r>
      <w:r>
        <w:t xml:space="preserve">-00 </w:t>
      </w:r>
      <w:r w:rsidR="00344C5F">
        <w:t>Черезов Вадим Валентинович</w:t>
      </w:r>
      <w:r>
        <w:t>.</w:t>
      </w:r>
    </w:p>
    <w:p w14:paraId="72AB1975" w14:textId="2B75F83E" w:rsidR="00860CB0" w:rsidRPr="005C59FC" w:rsidRDefault="00860CB0" w:rsidP="00860CB0">
      <w:r>
        <w:t xml:space="preserve">Конкретный перечень лиц, ответственных за проведение испытаний системы, определяется Заказчиком. </w:t>
      </w:r>
    </w:p>
    <w:p w14:paraId="0B9E2337" w14:textId="60D6B0AC" w:rsidR="00BE73DE" w:rsidRPr="005C59FC" w:rsidRDefault="00BE73DE" w:rsidP="00BE73DE">
      <w:pPr>
        <w:pStyle w:val="2"/>
        <w:rPr>
          <w:szCs w:val="24"/>
        </w:rPr>
      </w:pPr>
      <w:bookmarkStart w:id="16" w:name="_Toc135483145"/>
      <w:bookmarkStart w:id="17" w:name="_Toc161917661"/>
      <w:bookmarkStart w:id="18" w:name="_Toc199795087"/>
      <w:r w:rsidRPr="005C59FC">
        <w:rPr>
          <w:szCs w:val="24"/>
        </w:rPr>
        <w:t>Перечень предъявляемых на испытания документов</w:t>
      </w:r>
      <w:bookmarkEnd w:id="16"/>
      <w:bookmarkEnd w:id="17"/>
      <w:bookmarkEnd w:id="18"/>
    </w:p>
    <w:p w14:paraId="5468FA49" w14:textId="14E90C0D" w:rsidR="00860CB0" w:rsidRDefault="00860CB0" w:rsidP="00860CB0">
      <w:r>
        <w:t>Для проведения испытаний Исполнителем предъявляются следующие документы:</w:t>
      </w:r>
    </w:p>
    <w:p w14:paraId="472EEA99" w14:textId="77777777" w:rsidR="00860CB0" w:rsidRDefault="00860CB0" w:rsidP="00860CB0">
      <w:pPr>
        <w:pStyle w:val="a0"/>
        <w:numPr>
          <w:ilvl w:val="0"/>
          <w:numId w:val="33"/>
        </w:numPr>
        <w:ind w:hanging="720"/>
      </w:pPr>
      <w:r>
        <w:t>техническое задание на разработку;</w:t>
      </w:r>
    </w:p>
    <w:p w14:paraId="5CB1D8F5" w14:textId="6DEABCE8" w:rsidR="00BE73DE" w:rsidRPr="005C59FC" w:rsidRDefault="00860CB0" w:rsidP="00860CB0">
      <w:pPr>
        <w:pStyle w:val="a0"/>
        <w:numPr>
          <w:ilvl w:val="0"/>
          <w:numId w:val="33"/>
        </w:numPr>
        <w:ind w:hanging="720"/>
      </w:pPr>
      <w:r>
        <w:t>руководство пользователя.</w:t>
      </w:r>
    </w:p>
    <w:p w14:paraId="3DEFAD66" w14:textId="2EDBFAEC" w:rsidR="00BE73DE" w:rsidRPr="005C59FC" w:rsidRDefault="00BE73DE">
      <w:pPr>
        <w:spacing w:before="0" w:after="200" w:line="276" w:lineRule="auto"/>
        <w:ind w:firstLine="0"/>
        <w:contextualSpacing w:val="0"/>
        <w:jc w:val="left"/>
      </w:pPr>
      <w:r w:rsidRPr="005C59FC">
        <w:br w:type="page"/>
      </w:r>
    </w:p>
    <w:p w14:paraId="38600864" w14:textId="74C455A9" w:rsidR="00592879" w:rsidRDefault="002D6241" w:rsidP="00592879">
      <w:pPr>
        <w:pStyle w:val="1"/>
      </w:pPr>
      <w:bookmarkStart w:id="19" w:name="_Toc199795088"/>
      <w:r w:rsidRPr="005C59FC">
        <w:lastRenderedPageBreak/>
        <w:t>Объем испытаний</w:t>
      </w:r>
      <w:bookmarkEnd w:id="19"/>
    </w:p>
    <w:p w14:paraId="41078D8B" w14:textId="693DE3B6" w:rsidR="00F91124" w:rsidRDefault="002D6241" w:rsidP="00A52CF3">
      <w:pPr>
        <w:pStyle w:val="2"/>
        <w:rPr>
          <w:szCs w:val="24"/>
        </w:rPr>
      </w:pPr>
      <w:bookmarkStart w:id="20" w:name="_Toc135483147"/>
      <w:bookmarkStart w:id="21" w:name="_Toc161917663"/>
      <w:bookmarkStart w:id="22" w:name="_Toc199795089"/>
      <w:r w:rsidRPr="005C59FC">
        <w:rPr>
          <w:szCs w:val="24"/>
        </w:rPr>
        <w:t>Перечень этапов испытаний и проверок</w:t>
      </w:r>
      <w:bookmarkEnd w:id="20"/>
      <w:bookmarkEnd w:id="21"/>
      <w:bookmarkEnd w:id="22"/>
    </w:p>
    <w:p w14:paraId="4DB55EB4" w14:textId="6196083F" w:rsidR="00EB518E" w:rsidRPr="00EB518E" w:rsidRDefault="00EB518E" w:rsidP="00EB518E">
      <w:pPr>
        <w:pStyle w:val="afc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В процессе проведения приёмочных испытаний долж</w:t>
      </w:r>
      <w:r w:rsidR="00073E28">
        <w:rPr>
          <w:color w:val="000000" w:themeColor="text1"/>
          <w:sz w:val="24"/>
        </w:rPr>
        <w:t>е</w:t>
      </w:r>
      <w:r w:rsidRPr="00724177">
        <w:rPr>
          <w:color w:val="000000" w:themeColor="text1"/>
          <w:sz w:val="24"/>
        </w:rPr>
        <w:t xml:space="preserve">н быть протестирован </w:t>
      </w:r>
      <w:r w:rsidR="00073E28" w:rsidRPr="00073E28">
        <w:rPr>
          <w:sz w:val="24"/>
        </w:rPr>
        <w:t>мобильн</w:t>
      </w:r>
      <w:r w:rsidR="004172AB">
        <w:rPr>
          <w:sz w:val="24"/>
        </w:rPr>
        <w:t>ый</w:t>
      </w:r>
      <w:r w:rsidR="00073E28" w:rsidRPr="00073E28">
        <w:rPr>
          <w:sz w:val="24"/>
        </w:rPr>
        <w:t xml:space="preserve"> симулятор повышения правовой грамотности</w:t>
      </w:r>
      <w:r w:rsidR="00073E28">
        <w:rPr>
          <w:sz w:val="24"/>
        </w:rPr>
        <w:t>.</w:t>
      </w:r>
    </w:p>
    <w:p w14:paraId="7483C27C" w14:textId="77777777" w:rsidR="00EB518E" w:rsidRPr="00724177" w:rsidRDefault="00EB518E" w:rsidP="00EB518E">
      <w:pPr>
        <w:pStyle w:val="afc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Приемочные испытания включают проверку:</w:t>
      </w:r>
    </w:p>
    <w:p w14:paraId="1DDFCA7B" w14:textId="77777777" w:rsidR="00860CB0" w:rsidRDefault="00860CB0" w:rsidP="00EB518E">
      <w:pPr>
        <w:pStyle w:val="a0"/>
        <w:numPr>
          <w:ilvl w:val="0"/>
          <w:numId w:val="34"/>
        </w:numPr>
        <w:ind w:left="0" w:firstLine="851"/>
      </w:pPr>
      <w:r>
        <w:t>полноты и качества реализации функций;</w:t>
      </w:r>
    </w:p>
    <w:p w14:paraId="2445253E" w14:textId="77777777" w:rsidR="00860CB0" w:rsidRDefault="00860CB0" w:rsidP="00EB518E">
      <w:pPr>
        <w:pStyle w:val="a0"/>
        <w:numPr>
          <w:ilvl w:val="0"/>
          <w:numId w:val="34"/>
        </w:numPr>
        <w:ind w:left="0" w:firstLine="851"/>
      </w:pPr>
      <w:r>
        <w:t>выполнения каждого требования;</w:t>
      </w:r>
    </w:p>
    <w:p w14:paraId="517B3C0C" w14:textId="0BB28329" w:rsidR="007C7147" w:rsidRDefault="00860CB0" w:rsidP="00EB518E">
      <w:pPr>
        <w:pStyle w:val="a0"/>
        <w:numPr>
          <w:ilvl w:val="0"/>
          <w:numId w:val="34"/>
        </w:numPr>
        <w:ind w:left="0" w:firstLine="851"/>
      </w:pPr>
      <w:r>
        <w:t>полноты действий, доступных пользователю.</w:t>
      </w:r>
    </w:p>
    <w:p w14:paraId="4D0F4268" w14:textId="0B541A80" w:rsidR="00A52CF3" w:rsidRDefault="002D6241" w:rsidP="00A52CF3">
      <w:pPr>
        <w:pStyle w:val="2"/>
        <w:rPr>
          <w:szCs w:val="24"/>
        </w:rPr>
      </w:pPr>
      <w:bookmarkStart w:id="23" w:name="_Toc161917664"/>
      <w:bookmarkStart w:id="24" w:name="_Toc199795090"/>
      <w:r w:rsidRPr="005C59FC">
        <w:rPr>
          <w:szCs w:val="24"/>
        </w:rPr>
        <w:t>Последовательность проведения</w:t>
      </w:r>
      <w:bookmarkEnd w:id="23"/>
      <w:bookmarkEnd w:id="24"/>
    </w:p>
    <w:p w14:paraId="1B321136" w14:textId="77777777" w:rsidR="004172AB" w:rsidRDefault="004172AB" w:rsidP="0000380B">
      <w:pPr>
        <w:pStyle w:val="a0"/>
        <w:numPr>
          <w:ilvl w:val="0"/>
          <w:numId w:val="45"/>
        </w:numPr>
        <w:ind w:left="0" w:firstLine="851"/>
      </w:pPr>
      <w:bookmarkStart w:id="25" w:name="_Toc161917665"/>
      <w:bookmarkStart w:id="26" w:name="_Toc199795091"/>
      <w:r w:rsidRPr="00D62E83">
        <w:t>запустить приложение</w:t>
      </w:r>
      <w:r w:rsidRPr="00982EBA">
        <w:t>;</w:t>
      </w:r>
    </w:p>
    <w:p w14:paraId="6ACAFB16" w14:textId="77777777" w:rsidR="004172AB" w:rsidRPr="00982EBA" w:rsidRDefault="004172AB" w:rsidP="0000380B">
      <w:pPr>
        <w:pStyle w:val="a0"/>
        <w:numPr>
          <w:ilvl w:val="0"/>
          <w:numId w:val="45"/>
        </w:numPr>
        <w:ind w:left="0" w:firstLine="851"/>
      </w:pPr>
      <w:r>
        <w:t>выбрать направление</w:t>
      </w:r>
      <w:r w:rsidRPr="004172AB">
        <w:rPr>
          <w:lang w:val="en-US"/>
        </w:rPr>
        <w:t>;</w:t>
      </w:r>
    </w:p>
    <w:p w14:paraId="080F7D39" w14:textId="77777777" w:rsidR="004172AB" w:rsidRDefault="004172AB" w:rsidP="0000380B">
      <w:pPr>
        <w:pStyle w:val="a0"/>
        <w:numPr>
          <w:ilvl w:val="0"/>
          <w:numId w:val="45"/>
        </w:numPr>
        <w:ind w:left="0" w:firstLine="851"/>
      </w:pPr>
      <w:r>
        <w:t>проверить, что переход между экранами осуществляются</w:t>
      </w:r>
      <w:r w:rsidRPr="007F4AEA">
        <w:t>;</w:t>
      </w:r>
    </w:p>
    <w:p w14:paraId="55439B7E" w14:textId="77777777" w:rsidR="004172AB" w:rsidRDefault="004172AB" w:rsidP="0000380B">
      <w:pPr>
        <w:pStyle w:val="a0"/>
        <w:numPr>
          <w:ilvl w:val="0"/>
          <w:numId w:val="45"/>
        </w:numPr>
        <w:ind w:left="0" w:firstLine="851"/>
      </w:pPr>
      <w:r>
        <w:t>проверить, что при переходе на новый экран, элементы старого перестают отображаться</w:t>
      </w:r>
      <w:r w:rsidRPr="007F4AEA">
        <w:t>;</w:t>
      </w:r>
    </w:p>
    <w:p w14:paraId="1DB11BEC" w14:textId="77777777" w:rsidR="004172AB" w:rsidRPr="00CD079A" w:rsidRDefault="004172AB" w:rsidP="0000380B">
      <w:pPr>
        <w:pStyle w:val="a0"/>
        <w:numPr>
          <w:ilvl w:val="0"/>
          <w:numId w:val="45"/>
        </w:numPr>
        <w:ind w:left="0" w:firstLine="851"/>
      </w:pPr>
      <w:r>
        <w:t>проверить открытие справки</w:t>
      </w:r>
      <w:r w:rsidRPr="007F4AEA">
        <w:t>;</w:t>
      </w:r>
    </w:p>
    <w:p w14:paraId="2E88FCD6" w14:textId="77777777" w:rsidR="004172AB" w:rsidRDefault="004172AB" w:rsidP="0000380B">
      <w:pPr>
        <w:pStyle w:val="a0"/>
        <w:numPr>
          <w:ilvl w:val="0"/>
          <w:numId w:val="45"/>
        </w:numPr>
        <w:ind w:left="0" w:firstLine="851"/>
      </w:pPr>
      <w:r>
        <w:t>принять решение</w:t>
      </w:r>
      <w:r w:rsidRPr="004172AB">
        <w:rPr>
          <w:lang w:val="en-US"/>
        </w:rPr>
        <w:t>;</w:t>
      </w:r>
    </w:p>
    <w:p w14:paraId="585857E3" w14:textId="77777777" w:rsidR="004172AB" w:rsidRDefault="004172AB" w:rsidP="0000380B">
      <w:pPr>
        <w:pStyle w:val="a0"/>
        <w:numPr>
          <w:ilvl w:val="0"/>
          <w:numId w:val="45"/>
        </w:numPr>
        <w:ind w:left="0" w:firstLine="851"/>
      </w:pPr>
      <w:r>
        <w:t>убедиться, что оценка по делу выводится</w:t>
      </w:r>
      <w:r w:rsidRPr="009F0564">
        <w:t>;</w:t>
      </w:r>
    </w:p>
    <w:p w14:paraId="50307781" w14:textId="77777777" w:rsidR="004172AB" w:rsidRDefault="004172AB" w:rsidP="0000380B">
      <w:pPr>
        <w:pStyle w:val="a0"/>
        <w:numPr>
          <w:ilvl w:val="0"/>
          <w:numId w:val="45"/>
        </w:numPr>
        <w:ind w:left="0" w:firstLine="851"/>
      </w:pPr>
      <w:r>
        <w:t>выбрать другое дело</w:t>
      </w:r>
      <w:r w:rsidRPr="004172AB">
        <w:rPr>
          <w:lang w:val="en-US"/>
        </w:rPr>
        <w:t>;</w:t>
      </w:r>
    </w:p>
    <w:p w14:paraId="6E657A1C" w14:textId="77777777" w:rsidR="004172AB" w:rsidRPr="00CD079A" w:rsidRDefault="004172AB" w:rsidP="0000380B">
      <w:pPr>
        <w:pStyle w:val="a0"/>
        <w:numPr>
          <w:ilvl w:val="0"/>
          <w:numId w:val="45"/>
        </w:numPr>
        <w:ind w:left="0" w:firstLine="851"/>
      </w:pPr>
      <w:r>
        <w:t>выйти в меню и вернуться обратно в дело через кнопку «Продолжить»</w:t>
      </w:r>
    </w:p>
    <w:p w14:paraId="460A73BD" w14:textId="77777777" w:rsidR="004172AB" w:rsidRPr="00CD079A" w:rsidRDefault="004172AB" w:rsidP="0000380B">
      <w:pPr>
        <w:pStyle w:val="a0"/>
        <w:numPr>
          <w:ilvl w:val="0"/>
          <w:numId w:val="45"/>
        </w:numPr>
        <w:ind w:left="0" w:firstLine="851"/>
      </w:pPr>
      <w:r>
        <w:t>убедиться, что открылось тоже дело</w:t>
      </w:r>
      <w:r w:rsidRPr="007F4AEA">
        <w:t>;</w:t>
      </w:r>
    </w:p>
    <w:p w14:paraId="1A070556" w14:textId="77777777" w:rsidR="004172AB" w:rsidRPr="0017776E" w:rsidRDefault="004172AB" w:rsidP="0000380B">
      <w:pPr>
        <w:pStyle w:val="a0"/>
        <w:numPr>
          <w:ilvl w:val="0"/>
          <w:numId w:val="45"/>
        </w:numPr>
        <w:ind w:left="0" w:firstLine="851"/>
      </w:pPr>
      <w:r>
        <w:t>принять решение и зайти в статистику</w:t>
      </w:r>
      <w:r w:rsidRPr="007F4AEA">
        <w:t>;</w:t>
      </w:r>
    </w:p>
    <w:p w14:paraId="1A646865" w14:textId="77777777" w:rsidR="004172AB" w:rsidRPr="00CD079A" w:rsidRDefault="004172AB" w:rsidP="0000380B">
      <w:pPr>
        <w:pStyle w:val="a0"/>
        <w:numPr>
          <w:ilvl w:val="0"/>
          <w:numId w:val="45"/>
        </w:numPr>
        <w:ind w:left="0" w:firstLine="851"/>
      </w:pPr>
      <w:r>
        <w:t>проверить, отображение статистики по предыдущим результатам</w:t>
      </w:r>
      <w:r w:rsidRPr="0017776E">
        <w:t>;</w:t>
      </w:r>
    </w:p>
    <w:p w14:paraId="1905AE5B" w14:textId="77777777" w:rsidR="004172AB" w:rsidRPr="00992243" w:rsidRDefault="004172AB" w:rsidP="0000380B">
      <w:pPr>
        <w:pStyle w:val="a0"/>
        <w:numPr>
          <w:ilvl w:val="0"/>
          <w:numId w:val="45"/>
        </w:numPr>
        <w:ind w:left="0" w:firstLine="851"/>
      </w:pPr>
      <w:r>
        <w:t>вернуться в меню.</w:t>
      </w:r>
    </w:p>
    <w:p w14:paraId="52EDEC11" w14:textId="5AC7C3BD" w:rsidR="00A52CF3" w:rsidRDefault="002D6241" w:rsidP="00847368">
      <w:pPr>
        <w:pStyle w:val="2"/>
        <w:rPr>
          <w:szCs w:val="24"/>
        </w:rPr>
      </w:pPr>
      <w:r w:rsidRPr="005C59FC">
        <w:rPr>
          <w:szCs w:val="24"/>
        </w:rPr>
        <w:t>Требования по испытаниям программных средств</w:t>
      </w:r>
      <w:bookmarkEnd w:id="25"/>
      <w:bookmarkEnd w:id="26"/>
    </w:p>
    <w:p w14:paraId="25A8EED2" w14:textId="77777777" w:rsidR="003306BA" w:rsidRPr="00FB29ED" w:rsidRDefault="003306BA" w:rsidP="003306BA">
      <w:pPr>
        <w:pStyle w:val="afc"/>
        <w:ind w:firstLine="851"/>
        <w:rPr>
          <w:sz w:val="24"/>
        </w:rPr>
      </w:pPr>
      <w:bookmarkStart w:id="27" w:name="_Toc161917666"/>
      <w:bookmarkStart w:id="28" w:name="_Toc199795092"/>
      <w:r>
        <w:rPr>
          <w:sz w:val="24"/>
        </w:rPr>
        <w:t>При проведении испытаний, пользователь должен строго придерживаться последовательности проведения испытаний, изложенной в пункте 4.2.</w:t>
      </w:r>
    </w:p>
    <w:p w14:paraId="65EBEE70" w14:textId="7BBDEE04" w:rsidR="00847368" w:rsidRPr="005C59FC" w:rsidRDefault="002D6241" w:rsidP="00535150">
      <w:pPr>
        <w:pStyle w:val="2"/>
        <w:rPr>
          <w:szCs w:val="24"/>
        </w:rPr>
      </w:pPr>
      <w:r w:rsidRPr="005C59FC">
        <w:rPr>
          <w:szCs w:val="24"/>
        </w:rPr>
        <w:t>Перечень работ, проводимых после завершения испытаний</w:t>
      </w:r>
      <w:bookmarkEnd w:id="27"/>
      <w:bookmarkEnd w:id="28"/>
    </w:p>
    <w:p w14:paraId="72AEAD5D" w14:textId="77777777" w:rsidR="003306BA" w:rsidRPr="00761C53" w:rsidRDefault="003306BA" w:rsidP="003306BA">
      <w:pPr>
        <w:pStyle w:val="paragraph"/>
        <w:numPr>
          <w:ilvl w:val="0"/>
          <w:numId w:val="40"/>
        </w:numPr>
        <w:tabs>
          <w:tab w:val="left" w:pos="1560"/>
        </w:tabs>
        <w:spacing w:before="0" w:beforeAutospacing="0" w:after="0" w:afterAutospacing="0" w:line="360" w:lineRule="auto"/>
        <w:ind w:left="0" w:firstLine="851"/>
        <w:jc w:val="both"/>
        <w:textAlignment w:val="baseline"/>
        <w:rPr>
          <w:rStyle w:val="eop"/>
          <w:rFonts w:ascii="Segoe UI" w:hAnsi="Segoe UI" w:cs="Segoe UI"/>
          <w:sz w:val="18"/>
          <w:szCs w:val="18"/>
        </w:rPr>
      </w:pPr>
      <w:bookmarkStart w:id="29" w:name="_Toc135483151"/>
      <w:bookmarkStart w:id="30" w:name="_Toc161917667"/>
      <w:bookmarkStart w:id="31" w:name="_Toc199795093"/>
      <w:r>
        <w:rPr>
          <w:rStyle w:val="normaltextrun"/>
          <w:color w:val="000000"/>
        </w:rPr>
        <w:t>Исправление ошибок, выявленных в ходе испытаний;</w:t>
      </w:r>
      <w:r>
        <w:rPr>
          <w:rStyle w:val="eop"/>
          <w:color w:val="000000"/>
        </w:rPr>
        <w:t> </w:t>
      </w:r>
    </w:p>
    <w:p w14:paraId="323DCFBB" w14:textId="77777777" w:rsidR="003306BA" w:rsidRDefault="003306BA" w:rsidP="003306BA">
      <w:pPr>
        <w:pStyle w:val="paragraph"/>
        <w:numPr>
          <w:ilvl w:val="0"/>
          <w:numId w:val="40"/>
        </w:numPr>
        <w:tabs>
          <w:tab w:val="left" w:pos="1560"/>
        </w:tabs>
        <w:spacing w:before="0" w:beforeAutospacing="0" w:after="0" w:afterAutospacing="0" w:line="360" w:lineRule="auto"/>
        <w:ind w:left="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</w:rPr>
        <w:t>Заполнение протокола предварительных и приемочных испытаний;</w:t>
      </w:r>
    </w:p>
    <w:p w14:paraId="08571805" w14:textId="77777777" w:rsidR="003306BA" w:rsidRDefault="003306BA" w:rsidP="003306BA">
      <w:pPr>
        <w:pStyle w:val="paragraph"/>
        <w:numPr>
          <w:ilvl w:val="0"/>
          <w:numId w:val="40"/>
        </w:numPr>
        <w:tabs>
          <w:tab w:val="left" w:pos="1560"/>
        </w:tabs>
        <w:spacing w:before="0" w:beforeAutospacing="0" w:after="0" w:afterAutospacing="0" w:line="360" w:lineRule="auto"/>
        <w:ind w:left="0"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Написание документаций с выводами по результатам тестирования.</w:t>
      </w:r>
      <w:r>
        <w:rPr>
          <w:rStyle w:val="eop"/>
          <w:color w:val="000000"/>
        </w:rPr>
        <w:t> </w:t>
      </w:r>
    </w:p>
    <w:p w14:paraId="41CED6DE" w14:textId="4268A77E" w:rsidR="00592879" w:rsidRPr="005C59FC" w:rsidRDefault="002D6241" w:rsidP="00E61B22">
      <w:pPr>
        <w:pStyle w:val="1"/>
        <w:rPr>
          <w:szCs w:val="24"/>
        </w:rPr>
      </w:pPr>
      <w:r w:rsidRPr="005C59FC">
        <w:rPr>
          <w:szCs w:val="24"/>
        </w:rPr>
        <w:lastRenderedPageBreak/>
        <w:t>Условия и порядок проведения испытаний</w:t>
      </w:r>
      <w:bookmarkEnd w:id="29"/>
      <w:bookmarkEnd w:id="30"/>
      <w:bookmarkEnd w:id="31"/>
    </w:p>
    <w:p w14:paraId="570D0DDC" w14:textId="77777777" w:rsidR="003306BA" w:rsidRPr="00404459" w:rsidRDefault="003306BA" w:rsidP="003306BA">
      <w:pPr>
        <w:textAlignment w:val="baseline"/>
        <w:rPr>
          <w:lang w:eastAsia="ja-JP"/>
        </w:rPr>
      </w:pPr>
      <w:r w:rsidRPr="00404459">
        <w:rPr>
          <w:color w:val="000000"/>
          <w:lang w:eastAsia="ja-JP"/>
        </w:rPr>
        <w:t>Проведение испытаний предусматривает наличие: </w:t>
      </w:r>
    </w:p>
    <w:p w14:paraId="2AD9A164" w14:textId="05B4C4A0" w:rsidR="003306BA" w:rsidRPr="00404459" w:rsidRDefault="0000380B" w:rsidP="00EA7336">
      <w:pPr>
        <w:pStyle w:val="a0"/>
        <w:keepLines w:val="0"/>
        <w:numPr>
          <w:ilvl w:val="0"/>
          <w:numId w:val="35"/>
        </w:numPr>
        <w:tabs>
          <w:tab w:val="clear" w:pos="0"/>
        </w:tabs>
        <w:suppressAutoHyphens/>
        <w:spacing w:before="240"/>
        <w:ind w:left="0" w:firstLine="851"/>
      </w:pPr>
      <w:proofErr w:type="spellStart"/>
      <w:r>
        <w:rPr>
          <w:lang w:val="en-US"/>
        </w:rPr>
        <w:t>AndroidSDK</w:t>
      </w:r>
      <w:proofErr w:type="spellEnd"/>
      <w:r w:rsidR="003306BA">
        <w:rPr>
          <w:lang w:val="en-US"/>
        </w:rPr>
        <w:t>;</w:t>
      </w:r>
    </w:p>
    <w:p w14:paraId="7A114574" w14:textId="515D4640" w:rsidR="003306BA" w:rsidRPr="00404459" w:rsidRDefault="0000380B" w:rsidP="00EA7336">
      <w:pPr>
        <w:pStyle w:val="a0"/>
        <w:keepLines w:val="0"/>
        <w:numPr>
          <w:ilvl w:val="0"/>
          <w:numId w:val="35"/>
        </w:numPr>
        <w:tabs>
          <w:tab w:val="clear" w:pos="0"/>
        </w:tabs>
        <w:suppressAutoHyphens/>
        <w:spacing w:before="240"/>
        <w:ind w:left="0" w:firstLine="851"/>
      </w:pPr>
      <w:r>
        <w:t>Мобильное устройство</w:t>
      </w:r>
      <w:r w:rsidR="003306BA">
        <w:rPr>
          <w:lang w:val="en-US"/>
        </w:rPr>
        <w:t>;</w:t>
      </w:r>
      <w:r w:rsidR="003306BA" w:rsidRPr="00404459">
        <w:t> </w:t>
      </w:r>
    </w:p>
    <w:p w14:paraId="7663FE34" w14:textId="4EE26E8A" w:rsidR="003306BA" w:rsidRPr="00404459" w:rsidRDefault="0000380B" w:rsidP="00EA7336">
      <w:pPr>
        <w:pStyle w:val="a0"/>
        <w:keepLines w:val="0"/>
        <w:numPr>
          <w:ilvl w:val="0"/>
          <w:numId w:val="35"/>
        </w:numPr>
        <w:tabs>
          <w:tab w:val="clear" w:pos="0"/>
        </w:tabs>
        <w:suppressAutoHyphens/>
        <w:spacing w:before="240"/>
        <w:ind w:left="0" w:firstLine="851"/>
      </w:pPr>
      <w:r>
        <w:t>Установленное приложение</w:t>
      </w:r>
      <w:r w:rsidR="003306BA">
        <w:rPr>
          <w:lang w:val="en-US"/>
        </w:rPr>
        <w:t>.</w:t>
      </w:r>
    </w:p>
    <w:p w14:paraId="751BF72A" w14:textId="77777777" w:rsidR="003306BA" w:rsidRPr="00404459" w:rsidRDefault="003306BA" w:rsidP="003306BA">
      <w:pPr>
        <w:textAlignment w:val="baseline"/>
        <w:rPr>
          <w:lang w:eastAsia="ja-JP"/>
        </w:rPr>
      </w:pPr>
      <w:r w:rsidRPr="00404459">
        <w:rPr>
          <w:color w:val="000000"/>
          <w:lang w:eastAsia="ja-JP"/>
        </w:rPr>
        <w:t>Порядок проведения испытаний: </w:t>
      </w:r>
    </w:p>
    <w:p w14:paraId="18DF36CA" w14:textId="77777777" w:rsidR="0000380B" w:rsidRDefault="0000380B" w:rsidP="0000380B">
      <w:pPr>
        <w:pStyle w:val="a0"/>
        <w:numPr>
          <w:ilvl w:val="0"/>
          <w:numId w:val="44"/>
        </w:numPr>
        <w:ind w:left="0" w:firstLine="851"/>
      </w:pPr>
      <w:r w:rsidRPr="00D62E83">
        <w:t>запустить приложение</w:t>
      </w:r>
      <w:r w:rsidRPr="00982EBA">
        <w:t>;</w:t>
      </w:r>
    </w:p>
    <w:p w14:paraId="4645ACBD" w14:textId="77777777" w:rsidR="0000380B" w:rsidRPr="00982EBA" w:rsidRDefault="0000380B" w:rsidP="0000380B">
      <w:pPr>
        <w:pStyle w:val="a0"/>
        <w:numPr>
          <w:ilvl w:val="0"/>
          <w:numId w:val="44"/>
        </w:numPr>
        <w:ind w:left="0" w:firstLine="851"/>
      </w:pPr>
      <w:r>
        <w:t>выбрать направление</w:t>
      </w:r>
      <w:r w:rsidRPr="004172AB">
        <w:rPr>
          <w:lang w:val="en-US"/>
        </w:rPr>
        <w:t>;</w:t>
      </w:r>
    </w:p>
    <w:p w14:paraId="7A00A1D4" w14:textId="77777777" w:rsidR="0000380B" w:rsidRDefault="0000380B" w:rsidP="0000380B">
      <w:pPr>
        <w:pStyle w:val="a0"/>
        <w:numPr>
          <w:ilvl w:val="0"/>
          <w:numId w:val="44"/>
        </w:numPr>
        <w:ind w:left="0" w:firstLine="851"/>
      </w:pPr>
      <w:r>
        <w:t>проверить, что переход между экранами осуществляются</w:t>
      </w:r>
      <w:r w:rsidRPr="007F4AEA">
        <w:t>;</w:t>
      </w:r>
    </w:p>
    <w:p w14:paraId="054D33B0" w14:textId="77777777" w:rsidR="0000380B" w:rsidRDefault="0000380B" w:rsidP="0000380B">
      <w:pPr>
        <w:pStyle w:val="a0"/>
        <w:numPr>
          <w:ilvl w:val="0"/>
          <w:numId w:val="44"/>
        </w:numPr>
        <w:ind w:left="0" w:firstLine="851"/>
      </w:pPr>
      <w:r>
        <w:t>проверить, что при переходе на новый экран, элементы старого перестают отображаться</w:t>
      </w:r>
      <w:r w:rsidRPr="007F4AEA">
        <w:t>;</w:t>
      </w:r>
    </w:p>
    <w:p w14:paraId="7DC4892D" w14:textId="77777777" w:rsidR="0000380B" w:rsidRPr="00CD079A" w:rsidRDefault="0000380B" w:rsidP="0000380B">
      <w:pPr>
        <w:pStyle w:val="a0"/>
        <w:numPr>
          <w:ilvl w:val="0"/>
          <w:numId w:val="44"/>
        </w:numPr>
        <w:ind w:left="0" w:firstLine="851"/>
      </w:pPr>
      <w:r>
        <w:t>проверить открытие справки</w:t>
      </w:r>
      <w:r w:rsidRPr="007F4AEA">
        <w:t>;</w:t>
      </w:r>
    </w:p>
    <w:p w14:paraId="77CF83EC" w14:textId="77777777" w:rsidR="0000380B" w:rsidRDefault="0000380B" w:rsidP="0000380B">
      <w:pPr>
        <w:pStyle w:val="a0"/>
        <w:numPr>
          <w:ilvl w:val="0"/>
          <w:numId w:val="44"/>
        </w:numPr>
        <w:ind w:left="0" w:firstLine="851"/>
      </w:pPr>
      <w:r>
        <w:t>принять решение</w:t>
      </w:r>
      <w:r w:rsidRPr="004172AB">
        <w:rPr>
          <w:lang w:val="en-US"/>
        </w:rPr>
        <w:t>;</w:t>
      </w:r>
    </w:p>
    <w:p w14:paraId="6F04E93F" w14:textId="77777777" w:rsidR="0000380B" w:rsidRDefault="0000380B" w:rsidP="0000380B">
      <w:pPr>
        <w:pStyle w:val="a0"/>
        <w:numPr>
          <w:ilvl w:val="0"/>
          <w:numId w:val="44"/>
        </w:numPr>
        <w:ind w:left="0" w:firstLine="851"/>
      </w:pPr>
      <w:r>
        <w:t>убедиться, что оценка по делу выводится</w:t>
      </w:r>
      <w:r w:rsidRPr="009F0564">
        <w:t>;</w:t>
      </w:r>
    </w:p>
    <w:p w14:paraId="2A75011C" w14:textId="77777777" w:rsidR="0000380B" w:rsidRDefault="0000380B" w:rsidP="0000380B">
      <w:pPr>
        <w:pStyle w:val="a0"/>
        <w:numPr>
          <w:ilvl w:val="0"/>
          <w:numId w:val="44"/>
        </w:numPr>
        <w:ind w:left="0" w:firstLine="851"/>
      </w:pPr>
      <w:r>
        <w:t>выбрать другое дело</w:t>
      </w:r>
      <w:r w:rsidRPr="004172AB">
        <w:rPr>
          <w:lang w:val="en-US"/>
        </w:rPr>
        <w:t>;</w:t>
      </w:r>
    </w:p>
    <w:p w14:paraId="65B86650" w14:textId="77777777" w:rsidR="0000380B" w:rsidRPr="00CD079A" w:rsidRDefault="0000380B" w:rsidP="0000380B">
      <w:pPr>
        <w:pStyle w:val="a0"/>
        <w:numPr>
          <w:ilvl w:val="0"/>
          <w:numId w:val="44"/>
        </w:numPr>
        <w:ind w:left="0" w:firstLine="851"/>
      </w:pPr>
      <w:r>
        <w:t>выйти в меню и вернуться обратно в дело через кнопку «Продолжить»</w:t>
      </w:r>
    </w:p>
    <w:p w14:paraId="6E39EE6A" w14:textId="77777777" w:rsidR="0000380B" w:rsidRPr="00CD079A" w:rsidRDefault="0000380B" w:rsidP="0000380B">
      <w:pPr>
        <w:pStyle w:val="a0"/>
        <w:numPr>
          <w:ilvl w:val="0"/>
          <w:numId w:val="44"/>
        </w:numPr>
        <w:ind w:left="0" w:firstLine="851"/>
      </w:pPr>
      <w:r>
        <w:t>убедиться, что открылось тоже дело</w:t>
      </w:r>
      <w:r w:rsidRPr="007F4AEA">
        <w:t>;</w:t>
      </w:r>
    </w:p>
    <w:p w14:paraId="3F7C532A" w14:textId="77777777" w:rsidR="0000380B" w:rsidRPr="0017776E" w:rsidRDefault="0000380B" w:rsidP="0000380B">
      <w:pPr>
        <w:pStyle w:val="a0"/>
        <w:numPr>
          <w:ilvl w:val="0"/>
          <w:numId w:val="44"/>
        </w:numPr>
        <w:ind w:left="0" w:firstLine="851"/>
      </w:pPr>
      <w:r>
        <w:t>принять решение и зайти в статистику</w:t>
      </w:r>
      <w:r w:rsidRPr="007F4AEA">
        <w:t>;</w:t>
      </w:r>
    </w:p>
    <w:p w14:paraId="1F8F5970" w14:textId="77777777" w:rsidR="0000380B" w:rsidRPr="00CD079A" w:rsidRDefault="0000380B" w:rsidP="0000380B">
      <w:pPr>
        <w:pStyle w:val="a0"/>
        <w:numPr>
          <w:ilvl w:val="0"/>
          <w:numId w:val="44"/>
        </w:numPr>
        <w:ind w:left="0" w:firstLine="851"/>
      </w:pPr>
      <w:r>
        <w:t>проверить, отображение статистики по предыдущим результатам</w:t>
      </w:r>
      <w:r w:rsidRPr="0017776E">
        <w:t>;</w:t>
      </w:r>
    </w:p>
    <w:p w14:paraId="5966D5BC" w14:textId="77777777" w:rsidR="0000380B" w:rsidRPr="00992243" w:rsidRDefault="0000380B" w:rsidP="0000380B">
      <w:pPr>
        <w:pStyle w:val="a0"/>
        <w:numPr>
          <w:ilvl w:val="0"/>
          <w:numId w:val="44"/>
        </w:numPr>
        <w:ind w:left="0" w:firstLine="851"/>
      </w:pPr>
      <w:r>
        <w:t>вернуться в меню.</w:t>
      </w:r>
    </w:p>
    <w:p w14:paraId="43EE75AC" w14:textId="77777777" w:rsidR="000664F4" w:rsidRPr="007C7147" w:rsidRDefault="000664F4" w:rsidP="000664F4">
      <w:pPr>
        <w:rPr>
          <w:lang w:val="pl-PL"/>
        </w:rPr>
      </w:pPr>
    </w:p>
    <w:p w14:paraId="6AFA4005" w14:textId="1D76FF92" w:rsidR="002D6241" w:rsidRPr="005C59FC" w:rsidRDefault="002D6241">
      <w:pPr>
        <w:spacing w:before="0" w:after="200" w:line="276" w:lineRule="auto"/>
        <w:ind w:firstLine="0"/>
        <w:contextualSpacing w:val="0"/>
        <w:jc w:val="left"/>
      </w:pPr>
      <w:r w:rsidRPr="005C59FC">
        <w:br w:type="page"/>
      </w:r>
    </w:p>
    <w:p w14:paraId="092F632B" w14:textId="13929902" w:rsidR="00E61B22" w:rsidRPr="005C59FC" w:rsidRDefault="002D6241" w:rsidP="00E61B22">
      <w:pPr>
        <w:pStyle w:val="1"/>
        <w:rPr>
          <w:szCs w:val="24"/>
        </w:rPr>
      </w:pPr>
      <w:bookmarkStart w:id="32" w:name="_Toc135483152"/>
      <w:bookmarkStart w:id="33" w:name="_Toc161917668"/>
      <w:bookmarkStart w:id="34" w:name="_Toc199795094"/>
      <w:r w:rsidRPr="005C59FC">
        <w:rPr>
          <w:szCs w:val="24"/>
        </w:rPr>
        <w:lastRenderedPageBreak/>
        <w:t>Материально-техническое обеспечение испытаний</w:t>
      </w:r>
      <w:bookmarkEnd w:id="32"/>
      <w:bookmarkEnd w:id="33"/>
      <w:bookmarkEnd w:id="34"/>
    </w:p>
    <w:p w14:paraId="6DC740CB" w14:textId="77777777" w:rsidR="007C7147" w:rsidRDefault="007C7147" w:rsidP="007C7147">
      <w:r>
        <w:t>Приемочные испытания производятся на оборудовании заказчика, минимальная конфигурация которого представлена в таблице 1.</w:t>
      </w:r>
    </w:p>
    <w:p w14:paraId="100DADAD" w14:textId="77777777" w:rsidR="007C7147" w:rsidRDefault="007C7147" w:rsidP="007C7147">
      <w:pPr>
        <w:ind w:firstLine="0"/>
      </w:pPr>
      <w:r>
        <w:t>Таблица 1 — Минимальная конфигурация оборудования заказчика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8"/>
        <w:gridCol w:w="5097"/>
      </w:tblGrid>
      <w:tr w:rsidR="00253FAC" w:rsidRPr="00EB13F6" w14:paraId="3C75EFC8" w14:textId="77777777" w:rsidTr="008F2F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5EAEE" w14:textId="77777777" w:rsidR="00253FAC" w:rsidRPr="00EB13F6" w:rsidRDefault="00253FAC" w:rsidP="008F2F2B">
            <w:pPr>
              <w:rPr>
                <w:lang w:val="en-US"/>
              </w:rPr>
            </w:pPr>
            <w:r w:rsidRPr="00EB13F6">
              <w:t xml:space="preserve">Версия </w:t>
            </w:r>
            <w:r w:rsidRPr="00EB13F6">
              <w:rPr>
                <w:lang w:val="en-US"/>
              </w:rPr>
              <w:t>Android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29549" w14:textId="77777777" w:rsidR="00253FAC" w:rsidRPr="00EB13F6" w:rsidRDefault="00253FAC" w:rsidP="008F2F2B">
            <w:pPr>
              <w:rPr>
                <w:lang w:val="en-US"/>
              </w:rPr>
            </w:pPr>
            <w:r w:rsidRPr="00EB13F6">
              <w:rPr>
                <w:lang w:val="en-US"/>
              </w:rPr>
              <w:t>Android 7</w:t>
            </w:r>
          </w:p>
        </w:tc>
      </w:tr>
      <w:tr w:rsidR="00253FAC" w:rsidRPr="00EB13F6" w14:paraId="33C5305C" w14:textId="77777777" w:rsidTr="008F2F2B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C9277" w14:textId="77777777" w:rsidR="00253FAC" w:rsidRPr="00EB13F6" w:rsidRDefault="00253FAC" w:rsidP="008F2F2B">
            <w:r w:rsidRPr="00EB13F6">
              <w:t>Процессор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BABA9" w14:textId="77777777" w:rsidR="00253FAC" w:rsidRPr="00EB13F6" w:rsidRDefault="00253FAC" w:rsidP="008F2F2B">
            <w:pPr>
              <w:rPr>
                <w:lang w:val="en-US"/>
              </w:rPr>
            </w:pPr>
            <w:proofErr w:type="spellStart"/>
            <w:r w:rsidRPr="00EB13F6">
              <w:rPr>
                <w:lang w:val="en-US"/>
              </w:rPr>
              <w:t>QSnapdragon</w:t>
            </w:r>
            <w:proofErr w:type="spellEnd"/>
            <w:r w:rsidRPr="00EB13F6">
              <w:rPr>
                <w:lang w:val="en-US"/>
              </w:rPr>
              <w:t xml:space="preserve"> 430</w:t>
            </w:r>
          </w:p>
        </w:tc>
      </w:tr>
      <w:tr w:rsidR="00253FAC" w:rsidRPr="00EB13F6" w14:paraId="57260D58" w14:textId="77777777" w:rsidTr="008F2F2B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D1B94" w14:textId="77777777" w:rsidR="00253FAC" w:rsidRPr="00EB13F6" w:rsidRDefault="00253FAC" w:rsidP="008F2F2B">
            <w:r w:rsidRPr="00EB13F6">
              <w:t>ОЗУ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7D4A7" w14:textId="77777777" w:rsidR="00253FAC" w:rsidRPr="00EB13F6" w:rsidRDefault="00253FAC" w:rsidP="008F2F2B">
            <w:pPr>
              <w:rPr>
                <w:lang w:val="en-US"/>
              </w:rPr>
            </w:pPr>
            <w:r w:rsidRPr="00EB13F6">
              <w:rPr>
                <w:lang w:val="en-US"/>
              </w:rPr>
              <w:t>4 Gb</w:t>
            </w:r>
          </w:p>
        </w:tc>
      </w:tr>
    </w:tbl>
    <w:p w14:paraId="62750677" w14:textId="77777777" w:rsidR="00253FAC" w:rsidRDefault="00253FAC" w:rsidP="00253FAC">
      <w:pPr>
        <w:pStyle w:val="afc"/>
        <w:spacing w:before="240" w:after="0"/>
        <w:ind w:firstLine="0"/>
        <w:rPr>
          <w:b/>
          <w:color w:val="000000" w:themeColor="text1"/>
          <w:sz w:val="24"/>
        </w:rPr>
      </w:pPr>
    </w:p>
    <w:p w14:paraId="423064ED" w14:textId="40038794" w:rsidR="00D84D35" w:rsidRPr="008B76E6" w:rsidRDefault="00D84D35" w:rsidP="00D84D35">
      <w:pPr>
        <w:pStyle w:val="afc"/>
        <w:spacing w:before="240" w:after="0"/>
        <w:ind w:firstLine="851"/>
        <w:rPr>
          <w:b/>
          <w:color w:val="000000" w:themeColor="text1"/>
          <w:sz w:val="24"/>
        </w:rPr>
      </w:pPr>
      <w:r w:rsidRPr="008B76E6">
        <w:rPr>
          <w:b/>
          <w:color w:val="000000" w:themeColor="text1"/>
          <w:sz w:val="24"/>
        </w:rPr>
        <w:t>Рабочее место:</w:t>
      </w:r>
    </w:p>
    <w:p w14:paraId="7A04A2B0" w14:textId="717D9AB1" w:rsidR="002D6241" w:rsidRPr="00253FAC" w:rsidRDefault="00253FAC" w:rsidP="00253FAC">
      <w:pPr>
        <w:pStyle w:val="afc"/>
        <w:numPr>
          <w:ilvl w:val="0"/>
          <w:numId w:val="38"/>
        </w:numPr>
        <w:spacing w:before="240" w:after="0"/>
        <w:ind w:left="1560" w:hanging="709"/>
        <w:rPr>
          <w:b/>
          <w:color w:val="000000" w:themeColor="text1"/>
          <w:sz w:val="24"/>
        </w:rPr>
      </w:pPr>
      <w:r>
        <w:rPr>
          <w:color w:val="000000" w:themeColor="text1"/>
          <w:sz w:val="24"/>
        </w:rPr>
        <w:t>Мобильное устройство.</w:t>
      </w:r>
    </w:p>
    <w:p w14:paraId="0724ECEF" w14:textId="2EA24552" w:rsidR="002D6241" w:rsidRPr="005C59FC" w:rsidRDefault="002D6241">
      <w:pPr>
        <w:spacing w:before="0" w:after="200" w:line="276" w:lineRule="auto"/>
        <w:ind w:firstLine="0"/>
        <w:contextualSpacing w:val="0"/>
        <w:jc w:val="left"/>
      </w:pPr>
      <w:r w:rsidRPr="005C59FC">
        <w:br w:type="page"/>
      </w:r>
    </w:p>
    <w:p w14:paraId="7B2062F0" w14:textId="066E001A" w:rsidR="00127A5A" w:rsidRPr="005C59FC" w:rsidRDefault="002D6241" w:rsidP="00127A5A">
      <w:pPr>
        <w:pStyle w:val="1"/>
        <w:rPr>
          <w:szCs w:val="24"/>
        </w:rPr>
      </w:pPr>
      <w:bookmarkStart w:id="35" w:name="_Toc135483153"/>
      <w:bookmarkStart w:id="36" w:name="_Toc161917669"/>
      <w:bookmarkStart w:id="37" w:name="_Toc199795095"/>
      <w:r w:rsidRPr="005C59FC">
        <w:rPr>
          <w:szCs w:val="24"/>
        </w:rPr>
        <w:lastRenderedPageBreak/>
        <w:t>Метрологическое обеспечение испытаний</w:t>
      </w:r>
      <w:bookmarkEnd w:id="35"/>
      <w:bookmarkEnd w:id="36"/>
      <w:bookmarkEnd w:id="37"/>
    </w:p>
    <w:p w14:paraId="24122488" w14:textId="39C4610C" w:rsidR="00AF24A7" w:rsidRPr="005C59FC" w:rsidRDefault="00D84D35" w:rsidP="00D84D35">
      <w:pPr>
        <w:tabs>
          <w:tab w:val="left" w:pos="7017"/>
        </w:tabs>
      </w:pPr>
      <w:r w:rsidRPr="00D84D35">
        <w:t>В данном документе требования к метрологическому обеспечению не предъявляются.</w:t>
      </w:r>
    </w:p>
    <w:p w14:paraId="4506A908" w14:textId="77777777" w:rsidR="002D6241" w:rsidRPr="005C59FC" w:rsidRDefault="002D6241" w:rsidP="002D6241"/>
    <w:p w14:paraId="0C68FFDE" w14:textId="332C9030" w:rsidR="002D6241" w:rsidRPr="005C59FC" w:rsidRDefault="002D6241">
      <w:pPr>
        <w:spacing w:before="0" w:after="200" w:line="276" w:lineRule="auto"/>
        <w:ind w:firstLine="0"/>
        <w:contextualSpacing w:val="0"/>
        <w:jc w:val="left"/>
      </w:pPr>
      <w:r w:rsidRPr="005C59FC">
        <w:br w:type="page"/>
      </w:r>
    </w:p>
    <w:p w14:paraId="0EEEEB7E" w14:textId="5BD74355" w:rsidR="002D6241" w:rsidRDefault="002D6241" w:rsidP="008F6FA6">
      <w:pPr>
        <w:pStyle w:val="1"/>
      </w:pPr>
      <w:bookmarkStart w:id="38" w:name="_Toc199795096"/>
      <w:r w:rsidRPr="005C59FC">
        <w:lastRenderedPageBreak/>
        <w:t>Отчетность</w:t>
      </w:r>
      <w:bookmarkEnd w:id="38"/>
    </w:p>
    <w:p w14:paraId="40D5CB30" w14:textId="1FE6611D" w:rsidR="00AF24A7" w:rsidRPr="00AF24A7" w:rsidRDefault="00AF24A7" w:rsidP="00AF24A7">
      <w:r>
        <w:t>Результаты приемочных испытаний</w:t>
      </w:r>
      <w:r w:rsidR="00D23149" w:rsidRPr="00D23149">
        <w:rPr>
          <w:szCs w:val="24"/>
        </w:rPr>
        <w:t xml:space="preserve"> </w:t>
      </w:r>
      <w:r w:rsidR="00D23149" w:rsidRPr="00073E28">
        <w:rPr>
          <w:szCs w:val="24"/>
        </w:rPr>
        <w:t>мобильн</w:t>
      </w:r>
      <w:r w:rsidR="00D23149">
        <w:t>ого</w:t>
      </w:r>
      <w:r w:rsidR="00D23149" w:rsidRPr="00073E28">
        <w:rPr>
          <w:szCs w:val="24"/>
        </w:rPr>
        <w:t xml:space="preserve"> симулятор</w:t>
      </w:r>
      <w:r w:rsidR="00D23149">
        <w:rPr>
          <w:szCs w:val="24"/>
        </w:rPr>
        <w:t>а</w:t>
      </w:r>
      <w:r w:rsidR="00D23149" w:rsidRPr="00073E28">
        <w:rPr>
          <w:szCs w:val="24"/>
        </w:rPr>
        <w:t xml:space="preserve"> повышения правовой грамотности</w:t>
      </w:r>
      <w:r>
        <w:t xml:space="preserve">, предусмотренные </w:t>
      </w:r>
      <w:r w:rsidR="00C40319">
        <w:t xml:space="preserve">настоящей </w:t>
      </w:r>
      <w:r>
        <w:t>программой, фиксируются в протоколах, содержащих следующие разделы: </w:t>
      </w:r>
    </w:p>
    <w:p w14:paraId="761DFFDC" w14:textId="77777777" w:rsidR="00C40319" w:rsidRDefault="00C40319" w:rsidP="00C40319">
      <w:pPr>
        <w:numPr>
          <w:ilvl w:val="0"/>
          <w:numId w:val="43"/>
        </w:numPr>
        <w:tabs>
          <w:tab w:val="left" w:pos="1276"/>
        </w:tabs>
        <w:ind w:left="0" w:firstLine="851"/>
      </w:pPr>
      <w:bookmarkStart w:id="39" w:name="_Hlk211788924"/>
      <w:r>
        <w:t>проверка запуска программы</w:t>
      </w:r>
      <w:r>
        <w:rPr>
          <w:lang w:val="en-US"/>
        </w:rPr>
        <w:t>;</w:t>
      </w:r>
    </w:p>
    <w:p w14:paraId="77ED81B8" w14:textId="36E43C32" w:rsidR="00C40319" w:rsidRDefault="00C40319" w:rsidP="00C40319">
      <w:pPr>
        <w:numPr>
          <w:ilvl w:val="0"/>
          <w:numId w:val="43"/>
        </w:numPr>
        <w:tabs>
          <w:tab w:val="left" w:pos="1276"/>
        </w:tabs>
        <w:ind w:left="0" w:firstLine="851"/>
      </w:pPr>
      <w:r w:rsidRPr="005E2C53">
        <w:t xml:space="preserve">проверка </w:t>
      </w:r>
      <w:r w:rsidR="00D23149">
        <w:t>выбора направления</w:t>
      </w:r>
      <w:r w:rsidRPr="005E2C53">
        <w:t>;</w:t>
      </w:r>
    </w:p>
    <w:p w14:paraId="408BC024" w14:textId="7C869F0F" w:rsidR="00C40319" w:rsidRDefault="00C40319" w:rsidP="00C40319">
      <w:pPr>
        <w:numPr>
          <w:ilvl w:val="0"/>
          <w:numId w:val="43"/>
        </w:numPr>
        <w:tabs>
          <w:tab w:val="left" w:pos="1276"/>
        </w:tabs>
        <w:ind w:left="0" w:firstLine="851"/>
      </w:pPr>
      <w:r w:rsidRPr="005E2C53">
        <w:t>пр</w:t>
      </w:r>
      <w:r>
        <w:t>оверка</w:t>
      </w:r>
      <w:r w:rsidR="008E0E30">
        <w:t xml:space="preserve"> отображения экранов</w:t>
      </w:r>
      <w:r w:rsidRPr="005E2C53">
        <w:t>;</w:t>
      </w:r>
    </w:p>
    <w:p w14:paraId="4C56EE6F" w14:textId="77BA6B43" w:rsidR="00C40319" w:rsidRDefault="008E0E30" w:rsidP="00C40319">
      <w:pPr>
        <w:numPr>
          <w:ilvl w:val="0"/>
          <w:numId w:val="43"/>
        </w:numPr>
        <w:tabs>
          <w:tab w:val="left" w:pos="1276"/>
        </w:tabs>
        <w:ind w:left="0" w:firstLine="851"/>
      </w:pPr>
      <w:r>
        <w:t>проверка отображения справки</w:t>
      </w:r>
      <w:r w:rsidR="00C40319" w:rsidRPr="005E2C53">
        <w:t>;</w:t>
      </w:r>
    </w:p>
    <w:p w14:paraId="4B26FF00" w14:textId="01AB5FA3" w:rsidR="00690EE8" w:rsidRDefault="008E0E30" w:rsidP="00C40319">
      <w:pPr>
        <w:numPr>
          <w:ilvl w:val="0"/>
          <w:numId w:val="43"/>
        </w:numPr>
        <w:tabs>
          <w:tab w:val="left" w:pos="1276"/>
        </w:tabs>
        <w:ind w:left="0" w:firstLine="851"/>
      </w:pPr>
      <w:r>
        <w:t>проверка генерации дела</w:t>
      </w:r>
      <w:r w:rsidR="00690EE8">
        <w:rPr>
          <w:lang w:val="en-US"/>
        </w:rPr>
        <w:t>;</w:t>
      </w:r>
    </w:p>
    <w:p w14:paraId="3E05EB7F" w14:textId="0549AE8C" w:rsidR="00C40319" w:rsidRDefault="008E0E30" w:rsidP="00C40319">
      <w:pPr>
        <w:numPr>
          <w:ilvl w:val="0"/>
          <w:numId w:val="43"/>
        </w:numPr>
        <w:tabs>
          <w:tab w:val="left" w:pos="1276"/>
        </w:tabs>
        <w:ind w:left="0" w:firstLine="851"/>
      </w:pPr>
      <w:r>
        <w:t>проверка вывода результатов</w:t>
      </w:r>
      <w:r w:rsidR="00C40319">
        <w:rPr>
          <w:lang w:val="en-US"/>
        </w:rPr>
        <w:t>;</w:t>
      </w:r>
    </w:p>
    <w:p w14:paraId="3DB2BB37" w14:textId="10DC1507" w:rsidR="00C40319" w:rsidRPr="005E2C53" w:rsidRDefault="00C40319" w:rsidP="00C40319">
      <w:pPr>
        <w:numPr>
          <w:ilvl w:val="0"/>
          <w:numId w:val="43"/>
        </w:numPr>
        <w:tabs>
          <w:tab w:val="left" w:pos="1276"/>
        </w:tabs>
        <w:ind w:left="0" w:firstLine="851"/>
      </w:pPr>
      <w:r w:rsidRPr="005E2C53">
        <w:t xml:space="preserve">проверка </w:t>
      </w:r>
      <w:r w:rsidR="008E0E30">
        <w:t>статистики</w:t>
      </w:r>
      <w:r>
        <w:t>.</w:t>
      </w:r>
    </w:p>
    <w:bookmarkEnd w:id="39"/>
    <w:p w14:paraId="4DB09A04" w14:textId="4192C38D" w:rsidR="006E559B" w:rsidRDefault="006E559B" w:rsidP="006E559B">
      <w:pPr>
        <w:textAlignment w:val="baseline"/>
      </w:pPr>
      <w:r w:rsidRPr="006E559B">
        <w:rPr>
          <w:color w:val="000000"/>
          <w:lang w:bidi="en-US"/>
        </w:rPr>
        <w:t>В протоколах могут быть занесены замечания персонала по удобству эксплуатации.</w:t>
      </w:r>
    </w:p>
    <w:p w14:paraId="429F63AB" w14:textId="6CD54B24" w:rsidR="00AF24A7" w:rsidRPr="005E2C53" w:rsidRDefault="00AF24A7" w:rsidP="00AF24A7">
      <w:pPr>
        <w:tabs>
          <w:tab w:val="left" w:pos="1276"/>
        </w:tabs>
      </w:pPr>
      <w:r w:rsidRPr="00306D41">
        <w:t xml:space="preserve">Этап проведения </w:t>
      </w:r>
      <w:r>
        <w:t>приемочных</w:t>
      </w:r>
      <w:r w:rsidRPr="00306D41">
        <w:t xml:space="preserve"> испытаний завершается оформлением «</w:t>
      </w:r>
      <w:r>
        <w:t>Протокола проведения приёмочных испытаний»</w:t>
      </w:r>
      <w:r w:rsidRPr="00306D41">
        <w:t>.</w:t>
      </w:r>
    </w:p>
    <w:p w14:paraId="6C3EEE51" w14:textId="77777777" w:rsidR="002D6241" w:rsidRPr="005C59FC" w:rsidRDefault="002D6241" w:rsidP="002D6241"/>
    <w:p w14:paraId="4BDF8A15" w14:textId="59C12B95" w:rsidR="002D6241" w:rsidRPr="005C59FC" w:rsidRDefault="002D6241">
      <w:pPr>
        <w:spacing w:before="0" w:after="200" w:line="276" w:lineRule="auto"/>
        <w:ind w:firstLine="0"/>
        <w:contextualSpacing w:val="0"/>
        <w:jc w:val="left"/>
      </w:pPr>
      <w:r w:rsidRPr="005C59FC">
        <w:br w:type="page"/>
      </w:r>
    </w:p>
    <w:p w14:paraId="0307515F" w14:textId="77777777" w:rsidR="00D533AE" w:rsidRDefault="00D533AE" w:rsidP="00D533AE">
      <w:pPr>
        <w:pStyle w:val="1"/>
        <w:numPr>
          <w:ilvl w:val="0"/>
          <w:numId w:val="0"/>
        </w:numPr>
        <w:spacing w:after="240"/>
        <w:ind w:firstLine="851"/>
        <w:rPr>
          <w:szCs w:val="24"/>
        </w:rPr>
      </w:pPr>
      <w:bookmarkStart w:id="40" w:name="_Toc168176992"/>
      <w:r>
        <w:rPr>
          <w:szCs w:val="24"/>
        </w:rPr>
        <w:lastRenderedPageBreak/>
        <w:t>Приложение А. Методика проведения испытаний</w:t>
      </w:r>
      <w:bookmarkEnd w:id="40"/>
    </w:p>
    <w:p w14:paraId="02F61E5E" w14:textId="1EAE4A5E" w:rsidR="00993EC2" w:rsidRPr="005C59FC" w:rsidRDefault="00F54692" w:rsidP="00993EC2">
      <w:r w:rsidRPr="005C59FC">
        <w:t xml:space="preserve">Методика проведения испытаний программного продукта предполагает последовательное выполнение в указанном порядке действий, указанных в таблице </w:t>
      </w:r>
      <w:r w:rsidR="00400E98" w:rsidRPr="008611F7">
        <w:rPr>
          <w:rFonts w:cs="Times New Roman"/>
          <w:szCs w:val="24"/>
        </w:rPr>
        <w:t>№</w:t>
      </w:r>
      <w:r w:rsidRPr="005C59FC">
        <w:t>1.</w:t>
      </w:r>
    </w:p>
    <w:p w14:paraId="1C490F62" w14:textId="3C2851BD" w:rsidR="002D6241" w:rsidRPr="005C59FC" w:rsidRDefault="00653FDC" w:rsidP="00167952">
      <w:pPr>
        <w:pStyle w:val="vgutTableName"/>
      </w:pPr>
      <w:r w:rsidRPr="005C59FC">
        <w:t xml:space="preserve">Таблица </w:t>
      </w:r>
      <w:r w:rsidR="00E877DA" w:rsidRPr="008611F7">
        <w:rPr>
          <w:rFonts w:cs="Times New Roman"/>
          <w:szCs w:val="24"/>
        </w:rPr>
        <w:t>№</w:t>
      </w:r>
      <w:r w:rsidRPr="005C59FC">
        <w:t xml:space="preserve">1 – </w:t>
      </w:r>
      <w:r w:rsidR="00D533AE">
        <w:rPr>
          <w:color w:val="000000" w:themeColor="text1"/>
          <w:szCs w:val="28"/>
        </w:rPr>
        <w:t>М</w:t>
      </w:r>
      <w:r w:rsidR="00D533AE" w:rsidRPr="000E7FEE">
        <w:rPr>
          <w:color w:val="000000" w:themeColor="text1"/>
          <w:szCs w:val="28"/>
        </w:rPr>
        <w:t>етодика проведения испытаний</w:t>
      </w:r>
    </w:p>
    <w:tbl>
      <w:tblPr>
        <w:tblW w:w="10206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98"/>
        <w:gridCol w:w="2091"/>
        <w:gridCol w:w="3260"/>
        <w:gridCol w:w="4257"/>
      </w:tblGrid>
      <w:tr w:rsidR="00653FDC" w:rsidRPr="005C59FC" w14:paraId="0E2E5C76" w14:textId="77777777" w:rsidTr="00850626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1A4CD2" w14:textId="4028B85B" w:rsidR="00653FDC" w:rsidRPr="005C59FC" w:rsidRDefault="00653FDC" w:rsidP="00804A53">
            <w:pPr>
              <w:suppressLineNumbers/>
              <w:spacing w:before="0" w:line="240" w:lineRule="auto"/>
              <w:ind w:firstLine="0"/>
              <w:jc w:val="center"/>
              <w:rPr>
                <w:rFonts w:eastAsia="SimSun"/>
                <w:b/>
                <w:bCs/>
                <w:szCs w:val="24"/>
                <w:lang w:eastAsia="ar-SA"/>
              </w:rPr>
            </w:pPr>
            <w:r w:rsidRPr="005C59FC">
              <w:rPr>
                <w:rFonts w:eastAsia="SimSun"/>
                <w:b/>
                <w:bCs/>
                <w:szCs w:val="24"/>
                <w:lang w:eastAsia="ar-SA"/>
              </w:rPr>
              <w:t xml:space="preserve">№ </w:t>
            </w:r>
            <w:proofErr w:type="spellStart"/>
            <w:r w:rsidRPr="005C59FC">
              <w:rPr>
                <w:rFonts w:eastAsia="SimSun"/>
                <w:b/>
                <w:bCs/>
                <w:szCs w:val="24"/>
                <w:lang w:eastAsia="ar-SA"/>
              </w:rPr>
              <w:t>п.п</w:t>
            </w:r>
            <w:proofErr w:type="spellEnd"/>
            <w:r w:rsidRPr="005C59FC">
              <w:rPr>
                <w:rFonts w:eastAsia="SimSun"/>
                <w:b/>
                <w:bCs/>
                <w:szCs w:val="24"/>
                <w:lang w:eastAsia="ar-SA"/>
              </w:rPr>
              <w:t>.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01E909" w14:textId="77777777" w:rsidR="00653FDC" w:rsidRPr="005C59FC" w:rsidRDefault="00653FDC" w:rsidP="00804A53">
            <w:pPr>
              <w:suppressLineNumbers/>
              <w:spacing w:before="0" w:line="240" w:lineRule="auto"/>
              <w:ind w:firstLine="0"/>
              <w:jc w:val="center"/>
              <w:rPr>
                <w:rFonts w:eastAsia="SimSun"/>
                <w:b/>
                <w:bCs/>
                <w:szCs w:val="24"/>
                <w:lang w:eastAsia="ar-SA"/>
              </w:rPr>
            </w:pPr>
            <w:r w:rsidRPr="005C59FC">
              <w:rPr>
                <w:rFonts w:eastAsia="SimSun"/>
                <w:b/>
                <w:bCs/>
                <w:szCs w:val="24"/>
                <w:lang w:eastAsia="ar-SA"/>
              </w:rPr>
              <w:t>Наименование проверки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55C275" w14:textId="77777777" w:rsidR="00653FDC" w:rsidRPr="005C59FC" w:rsidRDefault="00653FDC" w:rsidP="00804A53">
            <w:pPr>
              <w:suppressLineNumbers/>
              <w:spacing w:before="0" w:line="240" w:lineRule="auto"/>
              <w:ind w:firstLine="0"/>
              <w:jc w:val="center"/>
              <w:rPr>
                <w:rFonts w:eastAsia="SimSun"/>
                <w:b/>
                <w:bCs/>
                <w:szCs w:val="24"/>
                <w:lang w:eastAsia="ar-SA"/>
              </w:rPr>
            </w:pPr>
            <w:r w:rsidRPr="005C59FC">
              <w:rPr>
                <w:rFonts w:eastAsia="SimSun"/>
                <w:b/>
                <w:bCs/>
                <w:szCs w:val="24"/>
                <w:lang w:eastAsia="ar-SA"/>
              </w:rPr>
              <w:t>Выполняемые действия</w:t>
            </w:r>
          </w:p>
        </w:tc>
        <w:tc>
          <w:tcPr>
            <w:tcW w:w="4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1C138" w14:textId="77777777" w:rsidR="00653FDC" w:rsidRPr="005C59FC" w:rsidRDefault="00653FDC" w:rsidP="00804A53">
            <w:pPr>
              <w:suppressLineNumbers/>
              <w:spacing w:before="0" w:line="240" w:lineRule="auto"/>
              <w:ind w:firstLine="0"/>
              <w:jc w:val="center"/>
              <w:rPr>
                <w:rFonts w:ascii="Calibri" w:eastAsia="SimSun" w:hAnsi="Calibri" w:cs="Arial"/>
                <w:szCs w:val="24"/>
                <w:lang w:eastAsia="ar-SA"/>
              </w:rPr>
            </w:pPr>
            <w:r w:rsidRPr="005C59FC">
              <w:rPr>
                <w:rFonts w:eastAsia="SimSun"/>
                <w:b/>
                <w:bCs/>
                <w:szCs w:val="24"/>
                <w:lang w:eastAsia="ar-SA"/>
              </w:rPr>
              <w:t>Ожидаемый результат</w:t>
            </w:r>
          </w:p>
        </w:tc>
      </w:tr>
      <w:tr w:rsidR="00210901" w:rsidRPr="005C59FC" w14:paraId="371FCC20" w14:textId="77777777" w:rsidTr="00850626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9DD503" w14:textId="1024C671" w:rsidR="00210901" w:rsidRPr="003F296B" w:rsidRDefault="00210901" w:rsidP="00BF7B41">
            <w:pPr>
              <w:pStyle w:val="vgutTableText"/>
              <w:jc w:val="center"/>
            </w:pPr>
            <w:r w:rsidRPr="003F296B">
              <w:t>1</w:t>
            </w:r>
          </w:p>
        </w:tc>
        <w:tc>
          <w:tcPr>
            <w:tcW w:w="2091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7901AC21" w14:textId="0F87460D" w:rsidR="00210901" w:rsidRPr="003F296B" w:rsidRDefault="00BF7B41" w:rsidP="00BF7B41">
            <w:pPr>
              <w:pStyle w:val="vgutTableText"/>
              <w:ind w:left="84" w:right="195"/>
              <w:jc w:val="center"/>
            </w:pPr>
            <w:r>
              <w:t>Проверка запуска программы</w:t>
            </w:r>
          </w:p>
        </w:tc>
        <w:tc>
          <w:tcPr>
            <w:tcW w:w="326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5035583C" w14:textId="4750D4E2" w:rsidR="00210901" w:rsidRPr="003F296B" w:rsidRDefault="00BF7B41" w:rsidP="00BF7B41">
            <w:pPr>
              <w:pStyle w:val="vgutTableText"/>
              <w:ind w:left="84" w:right="195"/>
              <w:jc w:val="center"/>
            </w:pPr>
            <w:r w:rsidRPr="006F2AFA">
              <w:rPr>
                <w:lang w:eastAsia="en-US"/>
              </w:rPr>
              <w:t xml:space="preserve">Запустить приложение </w:t>
            </w:r>
            <w:r>
              <w:rPr>
                <w:lang w:eastAsia="en-US"/>
              </w:rPr>
              <w:t xml:space="preserve">через </w:t>
            </w:r>
            <w:r w:rsidR="00EF6739">
              <w:rPr>
                <w:lang w:eastAsia="en-US"/>
              </w:rPr>
              <w:t>с главного окна</w:t>
            </w:r>
            <w:r w:rsidRPr="006F2AFA">
              <w:rPr>
                <w:lang w:eastAsia="en-US"/>
              </w:rPr>
              <w:t>.</w:t>
            </w:r>
          </w:p>
        </w:tc>
        <w:tc>
          <w:tcPr>
            <w:tcW w:w="4257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986E584" w14:textId="3E0D2A7F" w:rsidR="00210901" w:rsidRPr="003F296B" w:rsidRDefault="00BF7B41" w:rsidP="009B3363">
            <w:pPr>
              <w:pStyle w:val="vgutTableText"/>
              <w:ind w:left="84" w:right="195"/>
              <w:jc w:val="both"/>
            </w:pPr>
            <w:r>
              <w:t xml:space="preserve">Запускается программа и отображается </w:t>
            </w:r>
            <w:r w:rsidR="003F4A00">
              <w:t>главное меню,</w:t>
            </w:r>
            <w:r w:rsidR="00EF6739">
              <w:t xml:space="preserve"> на котором отображаются кнопки «НОВОЕ ДЕЛО», «СТАТИСТИКА», «ВЫХОД»</w:t>
            </w:r>
            <w:r w:rsidR="00775D4B">
              <w:t>.</w:t>
            </w:r>
          </w:p>
        </w:tc>
      </w:tr>
      <w:tr w:rsidR="00210901" w:rsidRPr="005C59FC" w14:paraId="6A0C0344" w14:textId="77777777" w:rsidTr="00850626">
        <w:tc>
          <w:tcPr>
            <w:tcW w:w="598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9E6B2ED" w14:textId="6DDD99D1" w:rsidR="00210901" w:rsidRPr="003F296B" w:rsidRDefault="00210901" w:rsidP="00BF7B41">
            <w:pPr>
              <w:pStyle w:val="vgutTableText"/>
              <w:jc w:val="center"/>
            </w:pPr>
            <w:r w:rsidRPr="003F296B">
              <w:t>2</w:t>
            </w:r>
          </w:p>
        </w:tc>
        <w:tc>
          <w:tcPr>
            <w:tcW w:w="2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B1CFF" w14:textId="36580C30" w:rsidR="00210901" w:rsidRPr="003F296B" w:rsidRDefault="00BF7B41" w:rsidP="00BF7B41">
            <w:pPr>
              <w:pStyle w:val="vgutTableText"/>
              <w:ind w:left="84" w:right="195"/>
              <w:jc w:val="center"/>
            </w:pPr>
            <w:r>
              <w:t>П</w:t>
            </w:r>
            <w:r w:rsidRPr="005E2C53">
              <w:t xml:space="preserve">роверка </w:t>
            </w:r>
            <w:r w:rsidR="003F4A00">
              <w:t>выбора направления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601C4" w14:textId="77777777" w:rsidR="00210901" w:rsidRDefault="00775D4B" w:rsidP="003F4A00">
            <w:pPr>
              <w:pStyle w:val="vgutTableText"/>
              <w:numPr>
                <w:ilvl w:val="0"/>
                <w:numId w:val="46"/>
              </w:numPr>
              <w:ind w:right="195"/>
              <w:jc w:val="both"/>
            </w:pPr>
            <w:r>
              <w:t xml:space="preserve">В </w:t>
            </w:r>
            <w:r w:rsidR="003F4A00">
              <w:t>главном окне нажать на кнопку «НОВОЕ ДЕЛО»</w:t>
            </w:r>
          </w:p>
          <w:p w14:paraId="62440F84" w14:textId="1A2414D8" w:rsidR="003F4A00" w:rsidRPr="003F296B" w:rsidRDefault="003F4A00" w:rsidP="003F4A00">
            <w:pPr>
              <w:pStyle w:val="vgutTableText"/>
              <w:numPr>
                <w:ilvl w:val="0"/>
                <w:numId w:val="46"/>
              </w:numPr>
              <w:ind w:right="195"/>
              <w:jc w:val="both"/>
            </w:pPr>
            <w:r>
              <w:t>В открывшемся окне нажать на одну из кнопок направлений.</w:t>
            </w:r>
          </w:p>
        </w:tc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A3045" w14:textId="77777777" w:rsidR="00210901" w:rsidRDefault="003F4A00" w:rsidP="009B3363">
            <w:pPr>
              <w:pStyle w:val="vgutTableText"/>
              <w:numPr>
                <w:ilvl w:val="0"/>
                <w:numId w:val="47"/>
              </w:numPr>
              <w:ind w:right="195"/>
              <w:jc w:val="both"/>
            </w:pPr>
            <w:r>
              <w:t>Открывается окно с кнопками</w:t>
            </w:r>
            <w:r w:rsidRPr="003F4A00">
              <w:t xml:space="preserve">: </w:t>
            </w:r>
            <w:r>
              <w:t>«СЕМЕЙНОЕ ПРАВО», «НАЛОГОВОЕ ПРАВО», «АДМИНИСТРАТИВНОЕ ПРАВО».</w:t>
            </w:r>
          </w:p>
          <w:p w14:paraId="68143397" w14:textId="3CAA2D7A" w:rsidR="009B3363" w:rsidRPr="00775D4B" w:rsidRDefault="005977A9" w:rsidP="009B3363">
            <w:pPr>
              <w:pStyle w:val="vgutTableText"/>
              <w:numPr>
                <w:ilvl w:val="0"/>
                <w:numId w:val="47"/>
              </w:numPr>
              <w:ind w:right="195"/>
              <w:jc w:val="both"/>
            </w:pPr>
            <w:r>
              <w:t>Открывается экран, на котором присутствуют кнопки</w:t>
            </w:r>
            <w:r w:rsidRPr="005977A9">
              <w:t xml:space="preserve">: </w:t>
            </w:r>
            <w:r>
              <w:t xml:space="preserve">«СПРАВКА», «ВЕРДИКТ», «В МЕНЮ». </w:t>
            </w:r>
            <w:r w:rsidR="00FC2E91">
              <w:t>Помимо этого,</w:t>
            </w:r>
            <w:r>
              <w:t xml:space="preserve"> на этом экране будут находиться сгенерированные документы</w:t>
            </w:r>
          </w:p>
        </w:tc>
      </w:tr>
      <w:tr w:rsidR="00210901" w:rsidRPr="005C59FC" w14:paraId="2517BBD5" w14:textId="77777777" w:rsidTr="00850626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E6389E" w14:textId="6962CCAD" w:rsidR="00210901" w:rsidRPr="003F296B" w:rsidRDefault="00210901" w:rsidP="00BF7B41">
            <w:pPr>
              <w:pStyle w:val="vgutTableText"/>
              <w:jc w:val="center"/>
            </w:pPr>
            <w:r w:rsidRPr="003F296B">
              <w:t>3</w:t>
            </w:r>
          </w:p>
        </w:tc>
        <w:tc>
          <w:tcPr>
            <w:tcW w:w="209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016FB56" w14:textId="0F0E5076" w:rsidR="00210901" w:rsidRPr="003F296B" w:rsidRDefault="00775D4B" w:rsidP="00BF7B41">
            <w:pPr>
              <w:pStyle w:val="vgutTableText"/>
              <w:ind w:left="84" w:right="195"/>
              <w:jc w:val="center"/>
            </w:pPr>
            <w:r>
              <w:t>П</w:t>
            </w:r>
            <w:r w:rsidRPr="005E2C53">
              <w:t>р</w:t>
            </w:r>
            <w:r>
              <w:t xml:space="preserve">оверка </w:t>
            </w:r>
            <w:r w:rsidR="00FC2E91">
              <w:t>открытия справки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CB4E856" w14:textId="2699E81F" w:rsidR="00210901" w:rsidRPr="003F296B" w:rsidRDefault="00FC2E91" w:rsidP="004323FF">
            <w:pPr>
              <w:pStyle w:val="vgutTableText"/>
              <w:ind w:left="84" w:right="195"/>
              <w:jc w:val="both"/>
            </w:pPr>
            <w:r>
              <w:t>В рабочем столе нажать на кнопку «СПРАВКА»</w:t>
            </w:r>
          </w:p>
        </w:tc>
        <w:tc>
          <w:tcPr>
            <w:tcW w:w="425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1F9C4" w14:textId="7D515688" w:rsidR="00210901" w:rsidRPr="00775D4B" w:rsidRDefault="00775D4B" w:rsidP="009B3363">
            <w:pPr>
              <w:pStyle w:val="vgutTableText"/>
              <w:ind w:left="84" w:right="195"/>
              <w:jc w:val="both"/>
            </w:pPr>
            <w:r>
              <w:t xml:space="preserve">Откроется окно </w:t>
            </w:r>
            <w:r w:rsidR="00FC2E91">
              <w:t>справки, на котором будут находиться данные, необходимые для решения конкретного дела.</w:t>
            </w:r>
          </w:p>
        </w:tc>
      </w:tr>
      <w:tr w:rsidR="00210901" w:rsidRPr="005C59FC" w14:paraId="38123FF9" w14:textId="77777777" w:rsidTr="00850626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A8D95E0" w14:textId="0E52FC77" w:rsidR="00210901" w:rsidRPr="003F296B" w:rsidRDefault="00210901" w:rsidP="00BF7B41">
            <w:pPr>
              <w:pStyle w:val="vgutTableText"/>
              <w:jc w:val="center"/>
            </w:pPr>
            <w:r w:rsidRPr="003F296B">
              <w:t>4</w:t>
            </w:r>
          </w:p>
        </w:tc>
        <w:tc>
          <w:tcPr>
            <w:tcW w:w="20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BB6E65" w14:textId="4B2A575C" w:rsidR="00210901" w:rsidRPr="003F296B" w:rsidRDefault="00775D4B" w:rsidP="00BF7B41">
            <w:pPr>
              <w:pStyle w:val="vgutTableText"/>
              <w:ind w:left="84" w:right="195"/>
              <w:jc w:val="center"/>
            </w:pPr>
            <w:r>
              <w:t xml:space="preserve">Проверка </w:t>
            </w:r>
            <w:r w:rsidR="00850626">
              <w:t>принятия решения</w:t>
            </w:r>
          </w:p>
        </w:tc>
        <w:tc>
          <w:tcPr>
            <w:tcW w:w="32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43FAF1" w14:textId="77777777" w:rsidR="00210901" w:rsidRDefault="00850626" w:rsidP="00850626">
            <w:pPr>
              <w:pStyle w:val="vgutTableText"/>
              <w:numPr>
                <w:ilvl w:val="0"/>
                <w:numId w:val="48"/>
              </w:numPr>
              <w:ind w:right="195"/>
              <w:jc w:val="both"/>
            </w:pPr>
            <w:r>
              <w:t>В рабочем столе</w:t>
            </w:r>
            <w:r>
              <w:t xml:space="preserve"> нажать на кнопку «ВЕРДИКТ»</w:t>
            </w:r>
          </w:p>
          <w:p w14:paraId="765CA364" w14:textId="77777777" w:rsidR="00850626" w:rsidRDefault="00850626" w:rsidP="00850626">
            <w:pPr>
              <w:pStyle w:val="vgutTableText"/>
              <w:numPr>
                <w:ilvl w:val="0"/>
                <w:numId w:val="48"/>
              </w:numPr>
              <w:ind w:right="195"/>
              <w:jc w:val="both"/>
            </w:pPr>
            <w:r>
              <w:t>В открывшемся окне вердикта, из выпадающего списка выбрать ответ</w:t>
            </w:r>
          </w:p>
          <w:p w14:paraId="6586DF1F" w14:textId="602D6732" w:rsidR="00850626" w:rsidRPr="003F296B" w:rsidRDefault="00850626" w:rsidP="00850626">
            <w:pPr>
              <w:pStyle w:val="vgutTableText"/>
              <w:numPr>
                <w:ilvl w:val="0"/>
                <w:numId w:val="48"/>
              </w:numPr>
              <w:ind w:right="195"/>
              <w:jc w:val="both"/>
            </w:pPr>
            <w:r>
              <w:t>Нажать на кнопку «ВЫНЕСТИ ВЕРДИКТ»</w:t>
            </w:r>
          </w:p>
        </w:tc>
        <w:tc>
          <w:tcPr>
            <w:tcW w:w="4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A9E94" w14:textId="346FA484" w:rsidR="00210901" w:rsidRPr="003F296B" w:rsidRDefault="00850626" w:rsidP="009B3363">
            <w:pPr>
              <w:pStyle w:val="vgutTableText"/>
              <w:ind w:left="84" w:right="195"/>
              <w:jc w:val="both"/>
            </w:pPr>
            <w:r>
              <w:t>Откроется экран результата, на котором будет отображаться результат по делу и пояснение к решению, а также кнопка «В МЕНЮ»</w:t>
            </w:r>
          </w:p>
        </w:tc>
      </w:tr>
      <w:tr w:rsidR="00CD2CF0" w:rsidRPr="005C59FC" w14:paraId="6E7E6451" w14:textId="77777777" w:rsidTr="00850626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CB9EEF6" w14:textId="3209C7F4" w:rsidR="00CD2CF0" w:rsidRPr="003F296B" w:rsidRDefault="00CD2CF0" w:rsidP="00BF7B41">
            <w:pPr>
              <w:pStyle w:val="vgutTableText"/>
              <w:jc w:val="center"/>
            </w:pPr>
            <w:r w:rsidRPr="003F296B">
              <w:t>5</w:t>
            </w:r>
          </w:p>
        </w:tc>
        <w:tc>
          <w:tcPr>
            <w:tcW w:w="20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11585E" w14:textId="60C4389E" w:rsidR="00CD2CF0" w:rsidRPr="003F296B" w:rsidRDefault="001B6F28" w:rsidP="00BF7B41">
            <w:pPr>
              <w:pStyle w:val="vgutTableText"/>
              <w:ind w:left="84" w:right="195"/>
              <w:jc w:val="center"/>
            </w:pPr>
            <w:r>
              <w:t xml:space="preserve">Проверка </w:t>
            </w:r>
            <w:r w:rsidR="00E17A7D">
              <w:t>генерации другого дела</w:t>
            </w:r>
          </w:p>
        </w:tc>
        <w:tc>
          <w:tcPr>
            <w:tcW w:w="32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47C1A2" w14:textId="77777777" w:rsidR="00CD2CF0" w:rsidRDefault="001B6F28" w:rsidP="00E17A7D">
            <w:pPr>
              <w:pStyle w:val="vgutTableText"/>
              <w:numPr>
                <w:ilvl w:val="0"/>
                <w:numId w:val="49"/>
              </w:numPr>
              <w:ind w:right="195"/>
              <w:jc w:val="both"/>
            </w:pPr>
            <w:r w:rsidRPr="003F296B">
              <w:t xml:space="preserve">В </w:t>
            </w:r>
            <w:r w:rsidR="00E17A7D">
              <w:t>главном меню нажать на кнопку «НОВОЕ ДЕЛО»</w:t>
            </w:r>
          </w:p>
          <w:p w14:paraId="2877D183" w14:textId="67910E18" w:rsidR="00E17A7D" w:rsidRPr="003F296B" w:rsidRDefault="00E17A7D" w:rsidP="00E17A7D">
            <w:pPr>
              <w:pStyle w:val="vgutTableText"/>
              <w:numPr>
                <w:ilvl w:val="0"/>
                <w:numId w:val="49"/>
              </w:numPr>
              <w:ind w:right="195"/>
              <w:jc w:val="both"/>
            </w:pPr>
            <w:r>
              <w:t>Выбрать любое направление, которое не выбиралось ранее</w:t>
            </w:r>
          </w:p>
        </w:tc>
        <w:tc>
          <w:tcPr>
            <w:tcW w:w="4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D4D62" w14:textId="71CEAE09" w:rsidR="00CD2CF0" w:rsidRPr="003F296B" w:rsidRDefault="00E17A7D" w:rsidP="009B3363">
            <w:pPr>
              <w:pStyle w:val="vgutTableText"/>
              <w:ind w:left="84" w:right="195"/>
              <w:jc w:val="both"/>
            </w:pPr>
            <w:r>
              <w:t>Откроется рабочий стол, в котором будут находиться документы, сгенерированные под выбранную сферу</w:t>
            </w:r>
          </w:p>
        </w:tc>
      </w:tr>
    </w:tbl>
    <w:p w14:paraId="01694331" w14:textId="77777777" w:rsidR="003F296B" w:rsidRDefault="003F296B" w:rsidP="003F296B">
      <w:pPr>
        <w:ind w:firstLine="0"/>
      </w:pPr>
    </w:p>
    <w:tbl>
      <w:tblPr>
        <w:tblW w:w="10173" w:type="dxa"/>
        <w:tblInd w:w="3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56"/>
        <w:gridCol w:w="2105"/>
        <w:gridCol w:w="3260"/>
        <w:gridCol w:w="4252"/>
      </w:tblGrid>
      <w:tr w:rsidR="00D533AE" w:rsidRPr="006F2AFA" w14:paraId="68443D04" w14:textId="77777777" w:rsidTr="00FC2E91">
        <w:tc>
          <w:tcPr>
            <w:tcW w:w="10173" w:type="dxa"/>
            <w:gridSpan w:val="4"/>
            <w:tcBorders>
              <w:bottom w:val="single" w:sz="4" w:space="0" w:color="000000"/>
            </w:tcBorders>
            <w:vAlign w:val="center"/>
          </w:tcPr>
          <w:p w14:paraId="1C6BA276" w14:textId="77777777" w:rsidR="00D533AE" w:rsidRPr="006F2AFA" w:rsidRDefault="00D533AE" w:rsidP="00F42C34">
            <w:pPr>
              <w:spacing w:after="200" w:line="276" w:lineRule="auto"/>
              <w:jc w:val="right"/>
              <w:rPr>
                <w:lang w:eastAsia="en-US"/>
              </w:rPr>
            </w:pPr>
            <w:r w:rsidRPr="006F2AFA">
              <w:lastRenderedPageBreak/>
              <w:t>Продолжение таблицы №1</w:t>
            </w:r>
          </w:p>
        </w:tc>
      </w:tr>
      <w:tr w:rsidR="00B11750" w:rsidRPr="005C59FC" w14:paraId="447C4E8C" w14:textId="77777777" w:rsidTr="0085062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556" w:type="dxa"/>
            <w:vAlign w:val="center"/>
          </w:tcPr>
          <w:p w14:paraId="21646BE2" w14:textId="77777777" w:rsidR="00B11750" w:rsidRPr="003F296B" w:rsidRDefault="00B11750" w:rsidP="00BF7B41">
            <w:pPr>
              <w:pStyle w:val="vgutTableText"/>
              <w:jc w:val="center"/>
            </w:pPr>
            <w:r w:rsidRPr="003F296B">
              <w:t>9</w:t>
            </w:r>
          </w:p>
        </w:tc>
        <w:tc>
          <w:tcPr>
            <w:tcW w:w="2105" w:type="dxa"/>
            <w:vAlign w:val="center"/>
          </w:tcPr>
          <w:p w14:paraId="248B8256" w14:textId="3B3C854F" w:rsidR="00B11750" w:rsidRPr="003F296B" w:rsidRDefault="00235B74" w:rsidP="00BF7B41">
            <w:pPr>
              <w:pStyle w:val="vgutTableText"/>
              <w:ind w:left="84" w:right="195"/>
              <w:jc w:val="center"/>
            </w:pPr>
            <w:r>
              <w:t>П</w:t>
            </w:r>
            <w:r w:rsidR="00D533AE">
              <w:t xml:space="preserve">роверка </w:t>
            </w:r>
            <w:r w:rsidR="005F216C">
              <w:t>сохранении дела</w:t>
            </w:r>
          </w:p>
        </w:tc>
        <w:tc>
          <w:tcPr>
            <w:tcW w:w="3260" w:type="dxa"/>
            <w:vAlign w:val="center"/>
          </w:tcPr>
          <w:p w14:paraId="74EADBF9" w14:textId="77777777" w:rsidR="00B11750" w:rsidRDefault="005F216C" w:rsidP="005F216C">
            <w:pPr>
              <w:pStyle w:val="vgutTableText"/>
              <w:numPr>
                <w:ilvl w:val="0"/>
                <w:numId w:val="50"/>
              </w:numPr>
              <w:ind w:right="195"/>
              <w:jc w:val="both"/>
            </w:pPr>
            <w:r>
              <w:t>Находясь в рабочем столе нажать на кнопку «В МЕНЮ»</w:t>
            </w:r>
          </w:p>
          <w:p w14:paraId="1713F0CA" w14:textId="0FBFC2A5" w:rsidR="005F216C" w:rsidRPr="003F296B" w:rsidRDefault="005F216C" w:rsidP="005F216C">
            <w:pPr>
              <w:pStyle w:val="vgutTableText"/>
              <w:numPr>
                <w:ilvl w:val="0"/>
                <w:numId w:val="50"/>
              </w:numPr>
              <w:ind w:right="195"/>
              <w:jc w:val="both"/>
            </w:pPr>
            <w:r>
              <w:t>В меню нажать на кнопку «Продолжить»</w:t>
            </w:r>
          </w:p>
        </w:tc>
        <w:tc>
          <w:tcPr>
            <w:tcW w:w="4252" w:type="dxa"/>
            <w:vAlign w:val="center"/>
          </w:tcPr>
          <w:p w14:paraId="73093D29" w14:textId="658B67E8" w:rsidR="00B11750" w:rsidRPr="003F296B" w:rsidRDefault="005F216C" w:rsidP="005F216C">
            <w:pPr>
              <w:pStyle w:val="vgutTableText"/>
              <w:ind w:left="84" w:right="195"/>
              <w:jc w:val="both"/>
            </w:pPr>
            <w:r>
              <w:t>Откроется рабочий стол, в котором будут находиться документы, сгенерированные ранее.</w:t>
            </w:r>
          </w:p>
        </w:tc>
      </w:tr>
      <w:tr w:rsidR="00235B74" w:rsidRPr="005C59FC" w14:paraId="32C016F2" w14:textId="77777777" w:rsidTr="0085062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556" w:type="dxa"/>
            <w:vAlign w:val="center"/>
          </w:tcPr>
          <w:p w14:paraId="5AAC149E" w14:textId="08EAD1B1" w:rsidR="00235B74" w:rsidRPr="003F296B" w:rsidRDefault="00235B74" w:rsidP="00BF7B41">
            <w:pPr>
              <w:pStyle w:val="vgutTableText"/>
              <w:jc w:val="center"/>
            </w:pPr>
            <w:r>
              <w:t>10</w:t>
            </w:r>
          </w:p>
        </w:tc>
        <w:tc>
          <w:tcPr>
            <w:tcW w:w="2105" w:type="dxa"/>
            <w:vAlign w:val="center"/>
          </w:tcPr>
          <w:p w14:paraId="169FCF5D" w14:textId="5C5FE92A" w:rsidR="00235B74" w:rsidRDefault="0051568A" w:rsidP="00BF7B41">
            <w:pPr>
              <w:pStyle w:val="vgutTableText"/>
              <w:ind w:left="84" w:right="195"/>
              <w:jc w:val="center"/>
            </w:pPr>
            <w:r>
              <w:t>П</w:t>
            </w:r>
            <w:r w:rsidRPr="005E2C53">
              <w:t xml:space="preserve">роверка отображения </w:t>
            </w:r>
            <w:r>
              <w:t>окна рекордов</w:t>
            </w:r>
          </w:p>
        </w:tc>
        <w:tc>
          <w:tcPr>
            <w:tcW w:w="3260" w:type="dxa"/>
            <w:vAlign w:val="center"/>
          </w:tcPr>
          <w:p w14:paraId="0BE2CDB9" w14:textId="7F16BD5A" w:rsidR="00235B74" w:rsidRDefault="0051568A" w:rsidP="005F216C">
            <w:pPr>
              <w:pStyle w:val="vgutTableText"/>
              <w:ind w:left="84" w:right="195"/>
              <w:jc w:val="both"/>
            </w:pPr>
            <w:r w:rsidRPr="003F296B">
              <w:t xml:space="preserve">В </w:t>
            </w:r>
            <w:r>
              <w:t>главном меню нажать кнопку «Рекорды»</w:t>
            </w:r>
          </w:p>
        </w:tc>
        <w:tc>
          <w:tcPr>
            <w:tcW w:w="4252" w:type="dxa"/>
            <w:vAlign w:val="center"/>
          </w:tcPr>
          <w:p w14:paraId="16FAE8C2" w14:textId="02D37555" w:rsidR="00235B74" w:rsidRDefault="000B506A" w:rsidP="005F216C">
            <w:pPr>
              <w:pStyle w:val="vgutTableText"/>
              <w:ind w:left="84" w:right="195"/>
              <w:jc w:val="both"/>
            </w:pPr>
            <w:r>
              <w:t>Откроется окно рекордов, в котором отобразится таблица с лучшими пятью результатами, а также, кнопка «Назад»</w:t>
            </w:r>
          </w:p>
        </w:tc>
      </w:tr>
      <w:tr w:rsidR="00235B74" w:rsidRPr="005C59FC" w14:paraId="31B1DDDE" w14:textId="77777777" w:rsidTr="0085062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556" w:type="dxa"/>
            <w:vAlign w:val="center"/>
          </w:tcPr>
          <w:p w14:paraId="432F6CAB" w14:textId="1806E0E6" w:rsidR="00235B74" w:rsidRPr="003F296B" w:rsidRDefault="00235B74" w:rsidP="00BF7B41">
            <w:pPr>
              <w:pStyle w:val="vgutTableText"/>
              <w:jc w:val="center"/>
            </w:pPr>
            <w:r>
              <w:t>11</w:t>
            </w:r>
          </w:p>
        </w:tc>
        <w:tc>
          <w:tcPr>
            <w:tcW w:w="2105" w:type="dxa"/>
            <w:vAlign w:val="center"/>
          </w:tcPr>
          <w:p w14:paraId="0D68B79D" w14:textId="521D5081" w:rsidR="00235B74" w:rsidRDefault="0051568A" w:rsidP="00BF7B41">
            <w:pPr>
              <w:pStyle w:val="vgutTableText"/>
              <w:ind w:left="84" w:right="195"/>
              <w:jc w:val="center"/>
            </w:pPr>
            <w:r>
              <w:t>П</w:t>
            </w:r>
            <w:r w:rsidRPr="005E2C53">
              <w:t xml:space="preserve">роверка </w:t>
            </w:r>
            <w:r w:rsidR="00B85003">
              <w:t>статистики</w:t>
            </w:r>
          </w:p>
        </w:tc>
        <w:tc>
          <w:tcPr>
            <w:tcW w:w="3260" w:type="dxa"/>
            <w:vAlign w:val="center"/>
          </w:tcPr>
          <w:p w14:paraId="63B9625E" w14:textId="77777777" w:rsidR="00B85003" w:rsidRDefault="00B85003" w:rsidP="00B85003">
            <w:pPr>
              <w:pStyle w:val="vgutTableText"/>
              <w:numPr>
                <w:ilvl w:val="0"/>
                <w:numId w:val="51"/>
              </w:numPr>
              <w:ind w:right="195"/>
              <w:jc w:val="both"/>
            </w:pPr>
            <w:r>
              <w:t>Вынести три вердикта по три любым делам</w:t>
            </w:r>
          </w:p>
          <w:p w14:paraId="0558AD33" w14:textId="490735DA" w:rsidR="00B85003" w:rsidRDefault="00B85003" w:rsidP="00B85003">
            <w:pPr>
              <w:pStyle w:val="vgutTableText"/>
              <w:numPr>
                <w:ilvl w:val="0"/>
                <w:numId w:val="51"/>
              </w:numPr>
              <w:ind w:right="195"/>
              <w:jc w:val="both"/>
            </w:pPr>
            <w:r>
              <w:t>В главном меню нажать на кнопку «СТАТИСТИКА»</w:t>
            </w:r>
          </w:p>
        </w:tc>
        <w:tc>
          <w:tcPr>
            <w:tcW w:w="4252" w:type="dxa"/>
            <w:vAlign w:val="center"/>
          </w:tcPr>
          <w:p w14:paraId="35F9229E" w14:textId="75A47E19" w:rsidR="00235B74" w:rsidRDefault="00715E73" w:rsidP="005F216C">
            <w:pPr>
              <w:pStyle w:val="vgutTableText"/>
              <w:ind w:left="84" w:right="195"/>
              <w:jc w:val="both"/>
            </w:pPr>
            <w:r>
              <w:t xml:space="preserve">Откроется экран, на котором будут отображаться </w:t>
            </w:r>
            <w:r>
              <w:t>проценты успешно закрытых дел</w:t>
            </w:r>
            <w:r w:rsidR="006F0DB8">
              <w:t xml:space="preserve">, </w:t>
            </w:r>
            <w:r w:rsidR="006F0DB8">
              <w:t>перечень всех направлений и количество закрытых</w:t>
            </w:r>
            <w:r w:rsidR="006F0DB8" w:rsidRPr="00C42FE0">
              <w:t>/</w:t>
            </w:r>
            <w:r w:rsidR="006F0DB8">
              <w:t>проваленных дел по этим направлениям</w:t>
            </w:r>
            <w:r w:rsidR="006F0DB8">
              <w:t xml:space="preserve">, </w:t>
            </w:r>
            <w:r w:rsidR="006F0DB8">
              <w:t>показатель направления, в котором у пользователя больше всего закрытых дел</w:t>
            </w:r>
            <w:r w:rsidR="006F0DB8" w:rsidRPr="00A25424">
              <w:t xml:space="preserve">; </w:t>
            </w:r>
            <w:r w:rsidR="006F0DB8">
              <w:t>показатель дел, в котором у пользователя меньше всего закрытых дел</w:t>
            </w:r>
            <w:r w:rsidR="006F0DB8">
              <w:t>.</w:t>
            </w:r>
          </w:p>
        </w:tc>
      </w:tr>
    </w:tbl>
    <w:p w14:paraId="27FFDFB6" w14:textId="77777777" w:rsidR="003F296B" w:rsidRDefault="003F296B" w:rsidP="00AF24A7"/>
    <w:p w14:paraId="26CE98E9" w14:textId="658BA331" w:rsidR="002D6241" w:rsidRPr="005C59FC" w:rsidRDefault="002D6241" w:rsidP="008B76E6">
      <w:pPr>
        <w:ind w:firstLine="0"/>
      </w:pPr>
    </w:p>
    <w:p w14:paraId="5CD8BD78" w14:textId="78EAB389" w:rsidR="00CE0140" w:rsidRPr="00CE0140" w:rsidRDefault="002D6241" w:rsidP="00CE0140">
      <w:pPr>
        <w:spacing w:before="0" w:after="200" w:line="276" w:lineRule="auto"/>
        <w:ind w:firstLine="0"/>
        <w:contextualSpacing w:val="0"/>
        <w:jc w:val="left"/>
      </w:pPr>
      <w:r w:rsidRPr="005C59FC">
        <w:br w:type="page"/>
      </w:r>
      <w:bookmarkEnd w:id="1"/>
      <w:bookmarkEnd w:id="2"/>
    </w:p>
    <w:p w14:paraId="6A33C130" w14:textId="4418B4D5" w:rsidR="00D533AE" w:rsidRPr="001622ED" w:rsidRDefault="00CE0140" w:rsidP="00CE0140">
      <w:pPr>
        <w:tabs>
          <w:tab w:val="left" w:pos="0"/>
        </w:tabs>
        <w:ind w:firstLine="0"/>
        <w:jc w:val="center"/>
      </w:pPr>
      <w:r>
        <w:rPr>
          <w:b/>
          <w:bCs/>
        </w:rPr>
        <w:lastRenderedPageBreak/>
        <w:t>П</w:t>
      </w:r>
      <w:r w:rsidR="00D533AE" w:rsidRPr="001622ED">
        <w:rPr>
          <w:b/>
          <w:bCs/>
        </w:rPr>
        <w:t>РОТОКОЛ</w:t>
      </w:r>
    </w:p>
    <w:p w14:paraId="5E874D70" w14:textId="44AAEA08" w:rsidR="00D533AE" w:rsidRPr="00724177" w:rsidRDefault="00D533AE" w:rsidP="00CE0140">
      <w:pPr>
        <w:ind w:hanging="142"/>
        <w:jc w:val="center"/>
      </w:pPr>
      <w:r w:rsidRPr="001622ED">
        <w:rPr>
          <w:b/>
          <w:bCs/>
        </w:rPr>
        <w:t xml:space="preserve">Предварительных и приемочных испытаний </w:t>
      </w:r>
      <w:r w:rsidR="000736CC" w:rsidRPr="000736CC">
        <w:rPr>
          <w:b/>
          <w:bCs/>
          <w:szCs w:val="24"/>
        </w:rPr>
        <w:t>мобильн</w:t>
      </w:r>
      <w:r w:rsidR="000736CC" w:rsidRPr="000736CC">
        <w:rPr>
          <w:b/>
          <w:bCs/>
        </w:rPr>
        <w:t>ого</w:t>
      </w:r>
      <w:r w:rsidR="000736CC" w:rsidRPr="000736CC">
        <w:rPr>
          <w:b/>
          <w:bCs/>
          <w:szCs w:val="24"/>
        </w:rPr>
        <w:t xml:space="preserve"> симулятора повышения правовой грамотности</w:t>
      </w:r>
    </w:p>
    <w:p w14:paraId="761BE6C1" w14:textId="220577A3" w:rsidR="00981AE3" w:rsidRPr="005C59FC" w:rsidRDefault="002252D0" w:rsidP="00981AE3">
      <w:r w:rsidRPr="005C59FC">
        <w:t>В соответствии с требованиями,</w:t>
      </w:r>
      <w:r w:rsidR="00981AE3" w:rsidRPr="005C59FC">
        <w:t xml:space="preserve"> </w:t>
      </w:r>
      <w:r>
        <w:t>изложенными в «Техническом</w:t>
      </w:r>
      <w:r w:rsidRPr="005C59FC">
        <w:t xml:space="preserve"> задани</w:t>
      </w:r>
      <w:r>
        <w:t>и»,</w:t>
      </w:r>
      <w:r w:rsidR="00981AE3" w:rsidRPr="005C59FC">
        <w:t xml:space="preserve"> </w:t>
      </w:r>
      <w:r>
        <w:t xml:space="preserve">и </w:t>
      </w:r>
      <w:r w:rsidRPr="005C59FC">
        <w:t>утвержденной «Программой и методикой испытаний»</w:t>
      </w:r>
      <w:r>
        <w:t xml:space="preserve"> </w:t>
      </w:r>
      <w:r w:rsidR="00981AE3" w:rsidRPr="005C59FC">
        <w:t xml:space="preserve">были проведены испытания </w:t>
      </w:r>
      <w:r w:rsidR="000736CC" w:rsidRPr="00073E28">
        <w:rPr>
          <w:szCs w:val="24"/>
        </w:rPr>
        <w:t>мобильн</w:t>
      </w:r>
      <w:r w:rsidR="000736CC">
        <w:t>ого</w:t>
      </w:r>
      <w:r w:rsidR="000736CC" w:rsidRPr="00073E28">
        <w:rPr>
          <w:szCs w:val="24"/>
        </w:rPr>
        <w:t xml:space="preserve"> симулятор</w:t>
      </w:r>
      <w:r w:rsidR="000736CC">
        <w:rPr>
          <w:szCs w:val="24"/>
        </w:rPr>
        <w:t>а</w:t>
      </w:r>
      <w:r w:rsidR="000736CC" w:rsidRPr="00073E28">
        <w:rPr>
          <w:szCs w:val="24"/>
        </w:rPr>
        <w:t xml:space="preserve"> повышения правовой грамотности</w:t>
      </w:r>
      <w:r w:rsidR="000736CC">
        <w:rPr>
          <w:szCs w:val="24"/>
        </w:rPr>
        <w:t>.</w:t>
      </w:r>
    </w:p>
    <w:p w14:paraId="27707107" w14:textId="49779001" w:rsidR="00981AE3" w:rsidRPr="005C59FC" w:rsidRDefault="00981AE3" w:rsidP="00981AE3">
      <w:r w:rsidRPr="005C59FC">
        <w:t xml:space="preserve">Общие сведения об испытаниях приведены в таблице </w:t>
      </w:r>
      <w:r w:rsidR="00713424">
        <w:t>2</w:t>
      </w:r>
      <w:r w:rsidRPr="005C59FC">
        <w:t>.</w:t>
      </w:r>
    </w:p>
    <w:p w14:paraId="1FACD736" w14:textId="403305B8" w:rsidR="00981AE3" w:rsidRPr="005C59FC" w:rsidRDefault="00981AE3" w:rsidP="00981AE3">
      <w:r w:rsidRPr="005C59FC">
        <w:t xml:space="preserve">Результаты испытаний приведены в таблице </w:t>
      </w:r>
      <w:r w:rsidR="00713424">
        <w:t>3</w:t>
      </w:r>
      <w:r w:rsidRPr="005C59FC">
        <w:t>.</w:t>
      </w:r>
    </w:p>
    <w:p w14:paraId="44C8F8E6" w14:textId="77777777" w:rsidR="00981AE3" w:rsidRPr="005C59FC" w:rsidRDefault="00981AE3" w:rsidP="00981AE3"/>
    <w:p w14:paraId="6D0177ED" w14:textId="45508F62" w:rsidR="00981AE3" w:rsidRPr="005C59FC" w:rsidRDefault="00981AE3" w:rsidP="00167952">
      <w:pPr>
        <w:pStyle w:val="vgutTableName"/>
      </w:pPr>
      <w:bookmarkStart w:id="41" w:name="_Ref74120505"/>
      <w:bookmarkStart w:id="42" w:name="_Ref74120502"/>
      <w:r w:rsidRPr="005C59FC">
        <w:t xml:space="preserve">Таблица </w:t>
      </w:r>
      <w:bookmarkEnd w:id="41"/>
      <w:r w:rsidR="00E06CA0" w:rsidRPr="008611F7">
        <w:rPr>
          <w:rFonts w:cs="Times New Roman"/>
          <w:szCs w:val="24"/>
        </w:rPr>
        <w:t>№</w:t>
      </w:r>
      <w:r w:rsidR="00E06CA0">
        <w:t>2</w:t>
      </w:r>
      <w:r w:rsidRPr="005C59FC">
        <w:t xml:space="preserve"> – Общие сведения</w:t>
      </w:r>
      <w:bookmarkEnd w:id="42"/>
      <w:r w:rsidR="005C59FC" w:rsidRPr="005C59FC">
        <w:t xml:space="preserve"> об испытаниях</w:t>
      </w: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0"/>
        <w:gridCol w:w="2411"/>
        <w:gridCol w:w="2722"/>
      </w:tblGrid>
      <w:tr w:rsidR="00981AE3" w:rsidRPr="005C59FC" w14:paraId="2B9EF9FC" w14:textId="77777777" w:rsidTr="00155845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2C046" w14:textId="77777777" w:rsidR="00981AE3" w:rsidRPr="005C59FC" w:rsidRDefault="00981AE3" w:rsidP="00981AE3">
            <w:pPr>
              <w:spacing w:before="0" w:line="240" w:lineRule="auto"/>
              <w:ind w:firstLine="0"/>
              <w:jc w:val="center"/>
            </w:pPr>
            <w:r w:rsidRPr="005C59FC">
              <w:rPr>
                <w:b/>
              </w:rPr>
              <w:t>Испытываемый образец:</w:t>
            </w:r>
          </w:p>
        </w:tc>
        <w:tc>
          <w:tcPr>
            <w:tcW w:w="5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71CF7" w14:textId="34B848DD" w:rsidR="00981AE3" w:rsidRPr="00217CF1" w:rsidRDefault="00217CF1" w:rsidP="00981AE3">
            <w:pPr>
              <w:spacing w:before="0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  <w:szCs w:val="24"/>
              </w:rPr>
              <w:t>М</w:t>
            </w:r>
            <w:r w:rsidRPr="00217CF1">
              <w:rPr>
                <w:b/>
                <w:bCs/>
                <w:szCs w:val="24"/>
              </w:rPr>
              <w:t>обильн</w:t>
            </w:r>
            <w:r>
              <w:rPr>
                <w:b/>
                <w:bCs/>
              </w:rPr>
              <w:t>ый</w:t>
            </w:r>
            <w:r w:rsidRPr="00217CF1">
              <w:rPr>
                <w:b/>
                <w:bCs/>
                <w:szCs w:val="24"/>
              </w:rPr>
              <w:t xml:space="preserve"> симулятор повышения правовой грамотности</w:t>
            </w:r>
          </w:p>
        </w:tc>
      </w:tr>
      <w:tr w:rsidR="00981AE3" w:rsidRPr="005C59FC" w14:paraId="7D175146" w14:textId="77777777" w:rsidTr="00155845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9129D" w14:textId="77777777" w:rsidR="00981AE3" w:rsidRPr="005C59FC" w:rsidRDefault="00981AE3" w:rsidP="00032430">
            <w:pPr>
              <w:spacing w:before="0" w:line="240" w:lineRule="auto"/>
              <w:ind w:firstLine="0"/>
            </w:pPr>
            <w:r w:rsidRPr="005C59FC">
              <w:t>Дата проведения испытаний:</w:t>
            </w:r>
          </w:p>
        </w:tc>
        <w:tc>
          <w:tcPr>
            <w:tcW w:w="5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BD13F" w14:textId="77777777" w:rsidR="00981AE3" w:rsidRPr="005C59FC" w:rsidRDefault="00981AE3" w:rsidP="00032430">
            <w:pPr>
              <w:spacing w:before="0" w:line="240" w:lineRule="auto"/>
              <w:ind w:firstLine="0"/>
            </w:pPr>
            <w:proofErr w:type="gramStart"/>
            <w:r w:rsidRPr="005C59FC">
              <w:t xml:space="preserve">«  </w:t>
            </w:r>
            <w:proofErr w:type="gramEnd"/>
            <w:r w:rsidRPr="005C59FC">
              <w:t xml:space="preserve">   </w:t>
            </w:r>
            <w:proofErr w:type="gramStart"/>
            <w:r w:rsidRPr="005C59FC">
              <w:t xml:space="preserve">  »</w:t>
            </w:r>
            <w:proofErr w:type="gramEnd"/>
            <w:r w:rsidRPr="005C59FC">
              <w:t xml:space="preserve">                       20</w:t>
            </w:r>
            <w:r w:rsidRPr="005C59FC">
              <w:softHyphen/>
            </w:r>
            <w:r w:rsidRPr="005C59FC">
              <w:softHyphen/>
              <w:t>_г.</w:t>
            </w:r>
          </w:p>
        </w:tc>
      </w:tr>
      <w:tr w:rsidR="00981AE3" w:rsidRPr="005C59FC" w14:paraId="7622573F" w14:textId="77777777" w:rsidTr="00155845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5E025" w14:textId="77777777" w:rsidR="00981AE3" w:rsidRPr="005C59FC" w:rsidRDefault="00981AE3" w:rsidP="00032430">
            <w:pPr>
              <w:spacing w:before="0" w:line="240" w:lineRule="auto"/>
              <w:ind w:firstLine="0"/>
            </w:pPr>
            <w:r w:rsidRPr="005C59FC">
              <w:t>Место проведения испытаний</w:t>
            </w:r>
          </w:p>
        </w:tc>
        <w:tc>
          <w:tcPr>
            <w:tcW w:w="5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4ACB4" w14:textId="77777777" w:rsidR="00981AE3" w:rsidRPr="005C59FC" w:rsidRDefault="00981AE3" w:rsidP="00032430">
            <w:pPr>
              <w:snapToGrid w:val="0"/>
              <w:spacing w:before="0" w:line="240" w:lineRule="auto"/>
              <w:ind w:firstLine="0"/>
            </w:pPr>
          </w:p>
        </w:tc>
      </w:tr>
      <w:tr w:rsidR="00981AE3" w:rsidRPr="005C59FC" w14:paraId="26D5ED99" w14:textId="77777777" w:rsidTr="00155845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A0546" w14:textId="77777777" w:rsidR="00981AE3" w:rsidRPr="005C59FC" w:rsidRDefault="00981AE3" w:rsidP="00032430">
            <w:pPr>
              <w:spacing w:before="0" w:line="240" w:lineRule="auto"/>
              <w:ind w:firstLine="0"/>
            </w:pPr>
            <w:r w:rsidRPr="005C59FC">
              <w:t>Испытания проводили: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90BCC" w14:textId="77777777" w:rsidR="00981AE3" w:rsidRPr="005C59FC" w:rsidRDefault="00981AE3" w:rsidP="00032430">
            <w:pPr>
              <w:spacing w:before="0" w:line="240" w:lineRule="auto"/>
              <w:ind w:firstLine="0"/>
            </w:pPr>
            <w:r w:rsidRPr="005C59FC">
              <w:t>Фамилия, И.О.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661E2" w14:textId="77777777" w:rsidR="00981AE3" w:rsidRPr="005C59FC" w:rsidRDefault="00981AE3" w:rsidP="00032430">
            <w:pPr>
              <w:spacing w:before="0" w:line="240" w:lineRule="auto"/>
              <w:ind w:firstLine="0"/>
            </w:pPr>
            <w:r w:rsidRPr="005C59FC">
              <w:t>Должность</w:t>
            </w:r>
          </w:p>
        </w:tc>
      </w:tr>
      <w:tr w:rsidR="00981AE3" w:rsidRPr="005C59FC" w14:paraId="0F9EAC2A" w14:textId="77777777" w:rsidTr="00155845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8DFE5" w14:textId="77777777" w:rsidR="00981AE3" w:rsidRPr="005C59FC" w:rsidRDefault="00981AE3" w:rsidP="00032430">
            <w:pPr>
              <w:spacing w:before="0" w:line="240" w:lineRule="auto"/>
              <w:ind w:firstLine="0"/>
            </w:pPr>
            <w:r w:rsidRPr="005C59FC">
              <w:t>От Исполнителя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241D1" w14:textId="57F22ECD" w:rsidR="00981AE3" w:rsidRPr="005C59FC" w:rsidRDefault="00073E28" w:rsidP="00032430">
            <w:pPr>
              <w:snapToGrid w:val="0"/>
              <w:spacing w:before="0" w:line="240" w:lineRule="auto"/>
              <w:ind w:firstLine="0"/>
            </w:pPr>
            <w:r>
              <w:t>Черезов</w:t>
            </w:r>
            <w:r w:rsidR="008B76E6">
              <w:t xml:space="preserve">, </w:t>
            </w:r>
            <w:r>
              <w:t>В</w:t>
            </w:r>
            <w:r w:rsidR="008B76E6">
              <w:t>.</w:t>
            </w:r>
            <w:r>
              <w:t>В</w:t>
            </w:r>
            <w:r w:rsidR="00FA5B9C">
              <w:t>.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39883" w14:textId="1D54B9B5" w:rsidR="00981AE3" w:rsidRPr="005C59FC" w:rsidRDefault="00981AE3" w:rsidP="00032430">
            <w:pPr>
              <w:snapToGrid w:val="0"/>
              <w:spacing w:before="0" w:line="240" w:lineRule="auto"/>
              <w:ind w:firstLine="0"/>
            </w:pPr>
            <w:r w:rsidRPr="005C59FC">
              <w:t xml:space="preserve">Студент Колледжа </w:t>
            </w:r>
            <w:proofErr w:type="spellStart"/>
            <w:r w:rsidRPr="005C59FC">
              <w:t>ВятГУ</w:t>
            </w:r>
            <w:proofErr w:type="spellEnd"/>
            <w:r w:rsidRPr="005C59FC">
              <w:t xml:space="preserve"> группы ИСПк-</w:t>
            </w:r>
            <w:r w:rsidR="00073E28">
              <w:t>301</w:t>
            </w:r>
            <w:r w:rsidRPr="005C59FC">
              <w:t>-</w:t>
            </w:r>
            <w:r w:rsidR="00073E28">
              <w:t>51</w:t>
            </w:r>
            <w:r w:rsidRPr="005C59FC">
              <w:t>-00</w:t>
            </w:r>
          </w:p>
        </w:tc>
      </w:tr>
      <w:tr w:rsidR="00981AE3" w:rsidRPr="005C59FC" w14:paraId="2CE472B6" w14:textId="77777777" w:rsidTr="00155845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F812D" w14:textId="77777777" w:rsidR="00981AE3" w:rsidRPr="005C59FC" w:rsidRDefault="00981AE3" w:rsidP="00032430">
            <w:pPr>
              <w:spacing w:before="0" w:line="240" w:lineRule="auto"/>
              <w:ind w:firstLine="0"/>
            </w:pPr>
            <w:r w:rsidRPr="005C59FC">
              <w:t>От Заказчика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B84DA" w14:textId="56651A10" w:rsidR="00981AE3" w:rsidRPr="005C59FC" w:rsidRDefault="00981AE3" w:rsidP="00032430">
            <w:pPr>
              <w:snapToGrid w:val="0"/>
              <w:spacing w:before="0" w:line="240" w:lineRule="auto"/>
              <w:ind w:firstLine="0"/>
            </w:pP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44914" w14:textId="67FCD6D9" w:rsidR="00981AE3" w:rsidRPr="005C59FC" w:rsidRDefault="00981AE3" w:rsidP="00032430">
            <w:pPr>
              <w:snapToGrid w:val="0"/>
              <w:spacing w:before="0" w:line="240" w:lineRule="auto"/>
              <w:ind w:firstLine="0"/>
            </w:pPr>
          </w:p>
        </w:tc>
      </w:tr>
      <w:tr w:rsidR="008B76E6" w:rsidRPr="005C59FC" w14:paraId="1B3523DB" w14:textId="77777777" w:rsidTr="00155845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2B918" w14:textId="1C9D80BF" w:rsidR="008B76E6" w:rsidRPr="005C59FC" w:rsidRDefault="008B76E6" w:rsidP="00032430">
            <w:pPr>
              <w:spacing w:before="0" w:line="240" w:lineRule="auto"/>
              <w:ind w:firstLine="0"/>
            </w:pP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CAA1" w14:textId="1359B54E" w:rsidR="008B76E6" w:rsidRPr="005C59FC" w:rsidRDefault="008B76E6" w:rsidP="00032430">
            <w:pPr>
              <w:snapToGrid w:val="0"/>
              <w:spacing w:before="0" w:line="240" w:lineRule="auto"/>
              <w:ind w:firstLine="0"/>
            </w:pP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12E2C" w14:textId="2DB3DB9D" w:rsidR="008B76E6" w:rsidRPr="005C59FC" w:rsidRDefault="008B76E6" w:rsidP="00032430">
            <w:pPr>
              <w:snapToGrid w:val="0"/>
              <w:spacing w:before="0" w:line="240" w:lineRule="auto"/>
              <w:ind w:firstLine="0"/>
            </w:pPr>
          </w:p>
        </w:tc>
      </w:tr>
      <w:tr w:rsidR="00981AE3" w:rsidRPr="005C59FC" w14:paraId="19858126" w14:textId="77777777" w:rsidTr="00155845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18E4D" w14:textId="6160E7EA" w:rsidR="00981AE3" w:rsidRPr="005C59FC" w:rsidRDefault="00981AE3" w:rsidP="00032430">
            <w:pPr>
              <w:snapToGrid w:val="0"/>
              <w:spacing w:before="0" w:line="240" w:lineRule="auto"/>
              <w:ind w:firstLine="0"/>
            </w:pP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D062C" w14:textId="738D1D8A" w:rsidR="00981AE3" w:rsidRPr="005C59FC" w:rsidRDefault="00981AE3" w:rsidP="00032430">
            <w:pPr>
              <w:snapToGrid w:val="0"/>
              <w:spacing w:before="0" w:line="240" w:lineRule="auto"/>
              <w:ind w:firstLine="0"/>
            </w:pP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2BCE6" w14:textId="3439EFDE" w:rsidR="00981AE3" w:rsidRPr="005C59FC" w:rsidRDefault="00981AE3" w:rsidP="00032430">
            <w:pPr>
              <w:snapToGrid w:val="0"/>
              <w:spacing w:before="0" w:line="240" w:lineRule="auto"/>
              <w:ind w:firstLine="0"/>
            </w:pPr>
          </w:p>
        </w:tc>
      </w:tr>
      <w:tr w:rsidR="00981AE3" w:rsidRPr="005C59FC" w14:paraId="4D00470B" w14:textId="77777777" w:rsidTr="00155845">
        <w:trPr>
          <w:trHeight w:val="1533"/>
        </w:trPr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84E1F" w14:textId="5DADF59D" w:rsidR="00981AE3" w:rsidRPr="005C59FC" w:rsidRDefault="00981AE3" w:rsidP="00032430">
            <w:pPr>
              <w:snapToGrid w:val="0"/>
              <w:spacing w:before="0" w:line="240" w:lineRule="auto"/>
              <w:ind w:firstLine="0"/>
            </w:pP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9C166" w14:textId="07B33DC8" w:rsidR="00981AE3" w:rsidRPr="005C59FC" w:rsidRDefault="00981AE3" w:rsidP="00032430">
            <w:pPr>
              <w:snapToGrid w:val="0"/>
              <w:spacing w:before="0" w:line="240" w:lineRule="auto"/>
              <w:ind w:firstLine="0"/>
            </w:pP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D1A21" w14:textId="0255E4DF" w:rsidR="00981AE3" w:rsidRPr="005C59FC" w:rsidRDefault="00981AE3" w:rsidP="00032430">
            <w:pPr>
              <w:snapToGrid w:val="0"/>
              <w:spacing w:before="0" w:line="240" w:lineRule="auto"/>
              <w:ind w:firstLine="0"/>
            </w:pPr>
          </w:p>
        </w:tc>
      </w:tr>
    </w:tbl>
    <w:p w14:paraId="1EB24FC8" w14:textId="77777777" w:rsidR="00981AE3" w:rsidRPr="005C59FC" w:rsidRDefault="00981AE3" w:rsidP="00981AE3">
      <w:bookmarkStart w:id="43" w:name="_Ref74120529"/>
    </w:p>
    <w:p w14:paraId="02E299AF" w14:textId="56796E10" w:rsidR="00981AE3" w:rsidRPr="005C59FC" w:rsidRDefault="00981AE3">
      <w:pPr>
        <w:spacing w:before="0" w:after="200" w:line="276" w:lineRule="auto"/>
        <w:ind w:firstLine="0"/>
        <w:contextualSpacing w:val="0"/>
        <w:jc w:val="left"/>
      </w:pPr>
      <w:r w:rsidRPr="005C59FC">
        <w:br w:type="page"/>
      </w:r>
    </w:p>
    <w:p w14:paraId="4A2E8F2A" w14:textId="01FD5658" w:rsidR="00981AE3" w:rsidRPr="005C59FC" w:rsidRDefault="00981AE3" w:rsidP="00167952">
      <w:pPr>
        <w:pStyle w:val="vgutTableName"/>
      </w:pPr>
      <w:r w:rsidRPr="005C59FC">
        <w:lastRenderedPageBreak/>
        <w:t xml:space="preserve">Таблица </w:t>
      </w:r>
      <w:bookmarkEnd w:id="43"/>
      <w:r w:rsidR="00E06CA0">
        <w:t>3</w:t>
      </w:r>
      <w:r w:rsidRPr="005C59FC">
        <w:t xml:space="preserve"> – Результаты испытани</w:t>
      </w:r>
      <w:r w:rsidR="005C59FC" w:rsidRPr="005C59FC">
        <w:t>й</w:t>
      </w:r>
    </w:p>
    <w:tbl>
      <w:tblPr>
        <w:tblW w:w="1006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822"/>
        <w:gridCol w:w="3856"/>
        <w:gridCol w:w="1418"/>
        <w:gridCol w:w="2409"/>
        <w:gridCol w:w="1560"/>
      </w:tblGrid>
      <w:tr w:rsidR="00981AE3" w:rsidRPr="005C59FC" w14:paraId="0E5D24AA" w14:textId="77777777" w:rsidTr="00BF7B41">
        <w:trPr>
          <w:tblHeader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707C3" w14:textId="2EDDF40E" w:rsidR="00981AE3" w:rsidRPr="005C59FC" w:rsidRDefault="00981AE3" w:rsidP="00981AE3">
            <w:pPr>
              <w:spacing w:before="0" w:line="240" w:lineRule="auto"/>
              <w:ind w:firstLine="0"/>
              <w:jc w:val="center"/>
            </w:pPr>
            <w:r w:rsidRPr="005C59FC">
              <w:rPr>
                <w:b/>
              </w:rPr>
              <w:t>№</w:t>
            </w:r>
            <w:r w:rsidR="00D12A55">
              <w:rPr>
                <w:b/>
              </w:rPr>
              <w:t xml:space="preserve"> </w:t>
            </w:r>
            <w:proofErr w:type="spellStart"/>
            <w:r w:rsidR="00D12A55">
              <w:rPr>
                <w:b/>
              </w:rPr>
              <w:t>п.п</w:t>
            </w:r>
            <w:proofErr w:type="spellEnd"/>
            <w:r w:rsidR="00D12A55">
              <w:rPr>
                <w:b/>
              </w:rPr>
              <w:t>.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1BBF4" w14:textId="7AE89C12" w:rsidR="00981AE3" w:rsidRPr="005C59FC" w:rsidRDefault="005C59FC" w:rsidP="00981AE3">
            <w:pPr>
              <w:spacing w:before="0" w:line="240" w:lineRule="auto"/>
              <w:ind w:firstLine="0"/>
              <w:jc w:val="center"/>
            </w:pPr>
            <w:r w:rsidRPr="005C59FC">
              <w:rPr>
                <w:b/>
              </w:rPr>
              <w:t xml:space="preserve">Наименование </w:t>
            </w:r>
            <w:r w:rsidR="00981AE3" w:rsidRPr="005C59FC">
              <w:rPr>
                <w:b/>
              </w:rPr>
              <w:t>провер</w:t>
            </w:r>
            <w:r w:rsidRPr="005C59FC">
              <w:rPr>
                <w:b/>
              </w:rPr>
              <w:t>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439B6" w14:textId="77777777" w:rsidR="00981AE3" w:rsidRPr="005C59FC" w:rsidRDefault="00981AE3" w:rsidP="00981AE3">
            <w:pPr>
              <w:spacing w:before="0" w:line="240" w:lineRule="auto"/>
              <w:ind w:firstLine="0"/>
              <w:jc w:val="center"/>
            </w:pPr>
            <w:r w:rsidRPr="005C59FC">
              <w:rPr>
                <w:b/>
              </w:rPr>
              <w:t>№ пункта</w:t>
            </w:r>
          </w:p>
          <w:p w14:paraId="2D26CC31" w14:textId="77777777" w:rsidR="00981AE3" w:rsidRPr="005C59FC" w:rsidRDefault="00981AE3" w:rsidP="00981AE3">
            <w:pPr>
              <w:spacing w:before="0" w:line="240" w:lineRule="auto"/>
              <w:ind w:firstLine="0"/>
              <w:jc w:val="center"/>
            </w:pPr>
            <w:r w:rsidRPr="005C59FC">
              <w:rPr>
                <w:b/>
              </w:rPr>
              <w:t>Методики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43BCF" w14:textId="77777777" w:rsidR="00981AE3" w:rsidRPr="005C59FC" w:rsidRDefault="00981AE3" w:rsidP="00981AE3">
            <w:pPr>
              <w:spacing w:before="0" w:line="240" w:lineRule="auto"/>
              <w:ind w:firstLine="0"/>
              <w:jc w:val="center"/>
            </w:pPr>
            <w:r w:rsidRPr="005C59FC">
              <w:rPr>
                <w:b/>
              </w:rPr>
              <w:t>Отметка о прохождении (да/нет)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73D08" w14:textId="77777777" w:rsidR="00981AE3" w:rsidRPr="005C59FC" w:rsidRDefault="00981AE3" w:rsidP="00981AE3">
            <w:pPr>
              <w:spacing w:before="0" w:line="240" w:lineRule="auto"/>
              <w:ind w:firstLine="0"/>
              <w:jc w:val="center"/>
            </w:pPr>
            <w:r w:rsidRPr="005C59FC">
              <w:rPr>
                <w:b/>
              </w:rPr>
              <w:t>Примечания</w:t>
            </w:r>
          </w:p>
        </w:tc>
      </w:tr>
      <w:tr w:rsidR="00126D96" w:rsidRPr="005C59FC" w14:paraId="505854D5" w14:textId="77777777" w:rsidTr="00F31BB9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44F8C" w14:textId="77777777" w:rsidR="00126D96" w:rsidRPr="00D12A55" w:rsidRDefault="00126D96" w:rsidP="00126D96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 w:rsidRPr="00D12A55">
              <w:rPr>
                <w:szCs w:val="24"/>
              </w:rPr>
              <w:t>1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C73C5" w14:textId="54C0C789" w:rsidR="00126D96" w:rsidRPr="00D12A55" w:rsidRDefault="00126D96" w:rsidP="00126D96">
            <w:pPr>
              <w:pStyle w:val="vgutTableText"/>
            </w:pPr>
            <w:r>
              <w:t>Проверка запуска программы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2121A" w14:textId="77777777" w:rsidR="00126D96" w:rsidRPr="00D12A55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  <w:r w:rsidRPr="00D12A55">
              <w:t>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D387F" w14:textId="2612A562" w:rsidR="00126D96" w:rsidRPr="00D12A55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D642A" w14:textId="77777777" w:rsidR="00126D96" w:rsidRPr="00D12A55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126D96" w:rsidRPr="005C59FC" w14:paraId="099CE0EF" w14:textId="77777777" w:rsidTr="00F31BB9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B4458" w14:textId="77777777" w:rsidR="00126D96" w:rsidRPr="00D12A55" w:rsidRDefault="00126D96" w:rsidP="00126D96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 w:rsidRPr="00D12A55">
              <w:rPr>
                <w:szCs w:val="24"/>
              </w:rPr>
              <w:t>2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9E36D" w14:textId="45A083ED" w:rsidR="00126D96" w:rsidRPr="00D12A55" w:rsidRDefault="00126D96" w:rsidP="00126D96">
            <w:pPr>
              <w:pStyle w:val="vgutTableText"/>
              <w:rPr>
                <w:rFonts w:eastAsia="SimSun"/>
                <w:lang w:eastAsia="ar-SA"/>
              </w:rPr>
            </w:pPr>
            <w:r>
              <w:t>П</w:t>
            </w:r>
            <w:r w:rsidRPr="005E2C53">
              <w:t xml:space="preserve">роверка </w:t>
            </w:r>
            <w:r>
              <w:t>выбора направления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67EF3" w14:textId="75D03749" w:rsidR="00126D96" w:rsidRPr="00D12A55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  <w:r w:rsidRPr="00D12A55">
              <w:t>2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10C83" w14:textId="24517EE2" w:rsidR="00126D96" w:rsidRPr="00D12A55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9EE6E" w14:textId="77777777" w:rsidR="00126D96" w:rsidRPr="00D12A55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126D96" w:rsidRPr="005C59FC" w14:paraId="1C7C6DCE" w14:textId="77777777" w:rsidTr="00F31BB9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DE4BF" w14:textId="77777777" w:rsidR="00126D96" w:rsidRPr="00D12A55" w:rsidRDefault="00126D96" w:rsidP="00126D96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 w:rsidRPr="00D12A55">
              <w:rPr>
                <w:szCs w:val="24"/>
              </w:rPr>
              <w:t>3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6EDF" w14:textId="10E45429" w:rsidR="00126D96" w:rsidRPr="00D12A55" w:rsidRDefault="00126D96" w:rsidP="00126D96">
            <w:pPr>
              <w:pStyle w:val="vgutTableText"/>
            </w:pPr>
            <w:r>
              <w:t>П</w:t>
            </w:r>
            <w:r w:rsidRPr="005E2C53">
              <w:t>р</w:t>
            </w:r>
            <w:r>
              <w:t>оверка открытия справки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321AD" w14:textId="1D195B89" w:rsidR="00126D96" w:rsidRPr="00D12A55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FBA51" w14:textId="18E848A6" w:rsidR="00126D96" w:rsidRPr="00D12A55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BB8C6" w14:textId="77777777" w:rsidR="00126D96" w:rsidRPr="00D12A55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126D96" w:rsidRPr="005C59FC" w14:paraId="3C587DDA" w14:textId="77777777" w:rsidTr="00F31BB9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00AEB" w14:textId="7D294FE2" w:rsidR="00126D96" w:rsidRPr="00D12A55" w:rsidRDefault="00126D96" w:rsidP="00126D96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F7F35" w14:textId="3FF4072C" w:rsidR="00126D96" w:rsidRPr="00D12A55" w:rsidRDefault="00126D96" w:rsidP="00126D96">
            <w:pPr>
              <w:pStyle w:val="vgutTableText"/>
              <w:rPr>
                <w:rFonts w:eastAsia="SimSun"/>
                <w:lang w:eastAsia="ar-SA"/>
              </w:rPr>
            </w:pPr>
            <w:r>
              <w:t>Проверка принятия решения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00A0B" w14:textId="5CB17D96" w:rsidR="00126D96" w:rsidRPr="00D12A55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E1026" w14:textId="5B195800" w:rsidR="00126D96" w:rsidRPr="00D12A55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E7EF0" w14:textId="77777777" w:rsidR="00126D96" w:rsidRPr="00D12A55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126D96" w:rsidRPr="005C59FC" w14:paraId="1136D891" w14:textId="77777777" w:rsidTr="00F31BB9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A6860" w14:textId="2673480C" w:rsidR="00126D96" w:rsidRPr="00D12A55" w:rsidRDefault="00126D96" w:rsidP="00126D96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2F594" w14:textId="6DE94F43" w:rsidR="00126D96" w:rsidRDefault="00126D96" w:rsidP="00126D96">
            <w:pPr>
              <w:pStyle w:val="vgutTableText"/>
            </w:pPr>
            <w:r>
              <w:t>Проверка генерации другого дела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40C47" w14:textId="4B21DF7F" w:rsidR="00126D96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7CDA6" w14:textId="31601470" w:rsidR="00126D96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90238" w14:textId="77777777" w:rsidR="00126D96" w:rsidRPr="00D12A55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126D96" w:rsidRPr="005C59FC" w14:paraId="0A964409" w14:textId="77777777" w:rsidTr="00F31BB9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0E4AC" w14:textId="1D83110F" w:rsidR="00126D96" w:rsidRPr="00D12A55" w:rsidRDefault="00126D96" w:rsidP="00126D96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1511C" w14:textId="558AA859" w:rsidR="00126D96" w:rsidRPr="00D12A55" w:rsidRDefault="00126D96" w:rsidP="00126D96">
            <w:pPr>
              <w:pStyle w:val="vgutTableText"/>
              <w:rPr>
                <w:rFonts w:eastAsia="SimSun"/>
                <w:lang w:eastAsia="ar-SA"/>
              </w:rPr>
            </w:pPr>
            <w:r>
              <w:t>Проверка запуска программы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1629C" w14:textId="11739BFA" w:rsidR="00126D96" w:rsidRPr="00D12A55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0C06E" w14:textId="3BD4F7D0" w:rsidR="00126D96" w:rsidRPr="00D12A55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319EC" w14:textId="77777777" w:rsidR="00126D96" w:rsidRPr="00D12A55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126D96" w:rsidRPr="00F03576" w14:paraId="110D871B" w14:textId="77777777" w:rsidTr="00F31BB9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7D7B5" w14:textId="4977D0CF" w:rsidR="00126D96" w:rsidRPr="00D12A55" w:rsidRDefault="00126D96" w:rsidP="00126D96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B14F7" w14:textId="3AC731AD" w:rsidR="00126D96" w:rsidRDefault="00126D96" w:rsidP="00126D96">
            <w:pPr>
              <w:pStyle w:val="vgutTableText"/>
            </w:pPr>
            <w:r>
              <w:t>П</w:t>
            </w:r>
            <w:r w:rsidRPr="005E2C53">
              <w:t xml:space="preserve">роверка </w:t>
            </w:r>
            <w:r>
              <w:t>выбора направления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03C40" w14:textId="23FD050A" w:rsidR="00126D96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401AC" w14:textId="0D277C41" w:rsidR="00126D96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0F395" w14:textId="77777777" w:rsidR="00126D96" w:rsidRPr="00D12A55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126D96" w:rsidRPr="00F03576" w14:paraId="3CF61936" w14:textId="77777777" w:rsidTr="00F31BB9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BB2CC" w14:textId="1492672C" w:rsidR="00126D96" w:rsidRDefault="00126D96" w:rsidP="00126D96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6E013" w14:textId="7EF9EFAF" w:rsidR="00126D96" w:rsidRDefault="00126D96" w:rsidP="00126D96">
            <w:pPr>
              <w:pStyle w:val="vgutTableText"/>
            </w:pPr>
            <w:r>
              <w:t>П</w:t>
            </w:r>
            <w:r w:rsidRPr="005E2C53">
              <w:t>р</w:t>
            </w:r>
            <w:r>
              <w:t>оверка открытия справки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F19F0" w14:textId="09CA556C" w:rsidR="00126D96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2DF49" w14:textId="73E1DE46" w:rsidR="00126D96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CB7DC" w14:textId="77777777" w:rsidR="00126D96" w:rsidRPr="00D12A55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126D96" w:rsidRPr="00F03576" w14:paraId="30DE246E" w14:textId="77777777" w:rsidTr="008B779D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9BA7A" w14:textId="6011D94D" w:rsidR="00126D96" w:rsidRDefault="00126D96" w:rsidP="00126D96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3B43B" w14:textId="0D3D6134" w:rsidR="00126D96" w:rsidRPr="00D23F7E" w:rsidRDefault="00126D96" w:rsidP="00126D96">
            <w:pPr>
              <w:pStyle w:val="vgutTableText"/>
            </w:pPr>
            <w:r>
              <w:t>Проверка сохранении дела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63A6F" w14:textId="323BCD4D" w:rsidR="00126D96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CB008" w14:textId="3B19201C" w:rsidR="00126D96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9F879" w14:textId="77777777" w:rsidR="00126D96" w:rsidRPr="00D12A55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126D96" w:rsidRPr="00F03576" w14:paraId="21F0F329" w14:textId="77777777" w:rsidTr="008B779D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AB667" w14:textId="0287C446" w:rsidR="00126D96" w:rsidRDefault="00126D96" w:rsidP="00126D96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445D7" w14:textId="06C6BD2B" w:rsidR="00126D96" w:rsidRPr="00D23F7E" w:rsidRDefault="00126D96" w:rsidP="00126D96">
            <w:pPr>
              <w:pStyle w:val="vgutTableText"/>
            </w:pPr>
            <w:r>
              <w:t>П</w:t>
            </w:r>
            <w:r w:rsidRPr="005E2C53">
              <w:t xml:space="preserve">роверка отображения </w:t>
            </w:r>
            <w:r>
              <w:t>окна рекордов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81A54" w14:textId="1C3D86C8" w:rsidR="00126D96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6DE75" w14:textId="4DF1B59A" w:rsidR="00126D96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11574" w14:textId="77777777" w:rsidR="00126D96" w:rsidRPr="00D12A55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126D96" w:rsidRPr="00F03576" w14:paraId="5CD12B31" w14:textId="77777777" w:rsidTr="008B779D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F83B9" w14:textId="66A0CD8A" w:rsidR="00126D96" w:rsidRDefault="00126D96" w:rsidP="00126D96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CFC1D" w14:textId="57EDFD0E" w:rsidR="00126D96" w:rsidRDefault="00126D96" w:rsidP="00126D96">
            <w:pPr>
              <w:pStyle w:val="vgutTableText"/>
            </w:pPr>
            <w:r>
              <w:t>П</w:t>
            </w:r>
            <w:r w:rsidRPr="005E2C53">
              <w:t xml:space="preserve">роверка </w:t>
            </w:r>
            <w:r>
              <w:t>статистики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0CF4F" w14:textId="6108FF83" w:rsidR="00126D96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DDD64" w14:textId="4CD0B035" w:rsidR="00126D96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34169" w14:textId="77777777" w:rsidR="00126D96" w:rsidRPr="00D12A55" w:rsidRDefault="00126D96" w:rsidP="00126D96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</w:tbl>
    <w:p w14:paraId="447717CF" w14:textId="77777777" w:rsidR="00981AE3" w:rsidRPr="00F03576" w:rsidRDefault="00981AE3" w:rsidP="00917948">
      <w:pPr>
        <w:ind w:firstLine="0"/>
      </w:pPr>
    </w:p>
    <w:p w14:paraId="63312B2A" w14:textId="77777777" w:rsidR="000664F4" w:rsidRPr="000664F4" w:rsidRDefault="000664F4" w:rsidP="000664F4"/>
    <w:sectPr w:rsidR="000664F4" w:rsidRPr="000664F4" w:rsidSect="00871019">
      <w:headerReference w:type="default" r:id="rId12"/>
      <w:pgSz w:w="11906" w:h="16838"/>
      <w:pgMar w:top="1134" w:right="567" w:bottom="1134" w:left="1134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0D201" w14:textId="77777777" w:rsidR="000D5964" w:rsidRDefault="000D5964">
      <w:pPr>
        <w:spacing w:before="0" w:line="240" w:lineRule="auto"/>
      </w:pPr>
      <w:r>
        <w:separator/>
      </w:r>
    </w:p>
  </w:endnote>
  <w:endnote w:type="continuationSeparator" w:id="0">
    <w:p w14:paraId="2DE65740" w14:textId="77777777" w:rsidR="000D5964" w:rsidRDefault="000D5964">
      <w:pPr>
        <w:spacing w:before="0" w:line="240" w:lineRule="auto"/>
      </w:pPr>
      <w:r>
        <w:continuationSeparator/>
      </w:r>
    </w:p>
  </w:endnote>
  <w:endnote w:type="continuationNotice" w:id="1">
    <w:p w14:paraId="443B8C42" w14:textId="77777777" w:rsidR="000D5964" w:rsidRDefault="000D5964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18CBA" w14:textId="77777777" w:rsidR="000D5964" w:rsidRDefault="000D5964" w:rsidP="00990EAC">
      <w:pPr>
        <w:spacing w:before="0" w:line="240" w:lineRule="auto"/>
      </w:pPr>
      <w:r>
        <w:separator/>
      </w:r>
    </w:p>
  </w:footnote>
  <w:footnote w:type="continuationSeparator" w:id="0">
    <w:p w14:paraId="22F27AFA" w14:textId="77777777" w:rsidR="000D5964" w:rsidRDefault="000D5964" w:rsidP="00990EAC">
      <w:pPr>
        <w:spacing w:before="0" w:line="240" w:lineRule="auto"/>
      </w:pPr>
      <w:r>
        <w:continuationSeparator/>
      </w:r>
    </w:p>
  </w:footnote>
  <w:footnote w:type="continuationNotice" w:id="1">
    <w:p w14:paraId="697FBB97" w14:textId="77777777" w:rsidR="000D5964" w:rsidRDefault="000D5964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B065" w14:textId="54B7B2D9" w:rsidR="0023221D" w:rsidRPr="00C17A21" w:rsidRDefault="0023221D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3132CD">
      <w:rPr>
        <w:rStyle w:val="af1"/>
        <w:noProof/>
      </w:rPr>
      <w:t>11</w:t>
    </w:r>
    <w:r w:rsidRPr="00C17A21">
      <w:rPr>
        <w:rStyle w:val="af1"/>
      </w:rPr>
      <w:fldChar w:fldCharType="end"/>
    </w:r>
  </w:p>
  <w:p w14:paraId="0AA9F560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-"/>
      <w:lvlJc w:val="left"/>
      <w:pPr>
        <w:tabs>
          <w:tab w:val="num" w:pos="0"/>
        </w:tabs>
        <w:ind w:left="2137" w:hanging="360"/>
      </w:pPr>
      <w:rPr>
        <w:rFonts w:ascii="Courier New" w:hAnsi="Courier New" w:cs="Courier New" w:hint="default"/>
      </w:rPr>
    </w:lvl>
  </w:abstractNum>
  <w:abstractNum w:abstractNumId="2" w15:restartNumberingAfterBreak="0">
    <w:nsid w:val="0452767B"/>
    <w:multiLevelType w:val="hybridMultilevel"/>
    <w:tmpl w:val="3AF8B000"/>
    <w:lvl w:ilvl="0" w:tplc="E6807AEC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64" w:hanging="360"/>
      </w:pPr>
    </w:lvl>
    <w:lvl w:ilvl="2" w:tplc="0419001B" w:tentative="1">
      <w:start w:val="1"/>
      <w:numFmt w:val="lowerRoman"/>
      <w:lvlText w:val="%3."/>
      <w:lvlJc w:val="right"/>
      <w:pPr>
        <w:ind w:left="1884" w:hanging="180"/>
      </w:pPr>
    </w:lvl>
    <w:lvl w:ilvl="3" w:tplc="0419000F" w:tentative="1">
      <w:start w:val="1"/>
      <w:numFmt w:val="decimal"/>
      <w:lvlText w:val="%4."/>
      <w:lvlJc w:val="left"/>
      <w:pPr>
        <w:ind w:left="2604" w:hanging="360"/>
      </w:pPr>
    </w:lvl>
    <w:lvl w:ilvl="4" w:tplc="04190019" w:tentative="1">
      <w:start w:val="1"/>
      <w:numFmt w:val="lowerLetter"/>
      <w:lvlText w:val="%5."/>
      <w:lvlJc w:val="left"/>
      <w:pPr>
        <w:ind w:left="3324" w:hanging="360"/>
      </w:pPr>
    </w:lvl>
    <w:lvl w:ilvl="5" w:tplc="0419001B" w:tentative="1">
      <w:start w:val="1"/>
      <w:numFmt w:val="lowerRoman"/>
      <w:lvlText w:val="%6."/>
      <w:lvlJc w:val="right"/>
      <w:pPr>
        <w:ind w:left="4044" w:hanging="180"/>
      </w:pPr>
    </w:lvl>
    <w:lvl w:ilvl="6" w:tplc="0419000F" w:tentative="1">
      <w:start w:val="1"/>
      <w:numFmt w:val="decimal"/>
      <w:lvlText w:val="%7."/>
      <w:lvlJc w:val="left"/>
      <w:pPr>
        <w:ind w:left="4764" w:hanging="360"/>
      </w:pPr>
    </w:lvl>
    <w:lvl w:ilvl="7" w:tplc="04190019" w:tentative="1">
      <w:start w:val="1"/>
      <w:numFmt w:val="lowerLetter"/>
      <w:lvlText w:val="%8."/>
      <w:lvlJc w:val="left"/>
      <w:pPr>
        <w:ind w:left="5484" w:hanging="360"/>
      </w:pPr>
    </w:lvl>
    <w:lvl w:ilvl="8" w:tplc="041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3" w15:restartNumberingAfterBreak="0">
    <w:nsid w:val="050012AA"/>
    <w:multiLevelType w:val="hybridMultilevel"/>
    <w:tmpl w:val="81D0B0F8"/>
    <w:lvl w:ilvl="0" w:tplc="2AE04E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E11571"/>
    <w:multiLevelType w:val="hybridMultilevel"/>
    <w:tmpl w:val="22348D32"/>
    <w:lvl w:ilvl="0" w:tplc="0428CCE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4762EA5"/>
    <w:multiLevelType w:val="hybridMultilevel"/>
    <w:tmpl w:val="715A1974"/>
    <w:lvl w:ilvl="0" w:tplc="0428CCE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99465A1"/>
    <w:multiLevelType w:val="hybridMultilevel"/>
    <w:tmpl w:val="63ECDD04"/>
    <w:lvl w:ilvl="0" w:tplc="C63A2D5A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64" w:hanging="360"/>
      </w:pPr>
    </w:lvl>
    <w:lvl w:ilvl="2" w:tplc="0419001B" w:tentative="1">
      <w:start w:val="1"/>
      <w:numFmt w:val="lowerRoman"/>
      <w:lvlText w:val="%3."/>
      <w:lvlJc w:val="right"/>
      <w:pPr>
        <w:ind w:left="1884" w:hanging="180"/>
      </w:pPr>
    </w:lvl>
    <w:lvl w:ilvl="3" w:tplc="0419000F" w:tentative="1">
      <w:start w:val="1"/>
      <w:numFmt w:val="decimal"/>
      <w:lvlText w:val="%4."/>
      <w:lvlJc w:val="left"/>
      <w:pPr>
        <w:ind w:left="2604" w:hanging="360"/>
      </w:pPr>
    </w:lvl>
    <w:lvl w:ilvl="4" w:tplc="04190019" w:tentative="1">
      <w:start w:val="1"/>
      <w:numFmt w:val="lowerLetter"/>
      <w:lvlText w:val="%5."/>
      <w:lvlJc w:val="left"/>
      <w:pPr>
        <w:ind w:left="3324" w:hanging="360"/>
      </w:pPr>
    </w:lvl>
    <w:lvl w:ilvl="5" w:tplc="0419001B" w:tentative="1">
      <w:start w:val="1"/>
      <w:numFmt w:val="lowerRoman"/>
      <w:lvlText w:val="%6."/>
      <w:lvlJc w:val="right"/>
      <w:pPr>
        <w:ind w:left="4044" w:hanging="180"/>
      </w:pPr>
    </w:lvl>
    <w:lvl w:ilvl="6" w:tplc="0419000F" w:tentative="1">
      <w:start w:val="1"/>
      <w:numFmt w:val="decimal"/>
      <w:lvlText w:val="%7."/>
      <w:lvlJc w:val="left"/>
      <w:pPr>
        <w:ind w:left="4764" w:hanging="360"/>
      </w:pPr>
    </w:lvl>
    <w:lvl w:ilvl="7" w:tplc="04190019" w:tentative="1">
      <w:start w:val="1"/>
      <w:numFmt w:val="lowerLetter"/>
      <w:lvlText w:val="%8."/>
      <w:lvlJc w:val="left"/>
      <w:pPr>
        <w:ind w:left="5484" w:hanging="360"/>
      </w:pPr>
    </w:lvl>
    <w:lvl w:ilvl="8" w:tplc="041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7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900A3B"/>
    <w:multiLevelType w:val="hybridMultilevel"/>
    <w:tmpl w:val="A6208A38"/>
    <w:lvl w:ilvl="0" w:tplc="FFFFFFF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CC31C86"/>
    <w:multiLevelType w:val="hybridMultilevel"/>
    <w:tmpl w:val="D7BCF9A6"/>
    <w:lvl w:ilvl="0" w:tplc="F6A237F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2194BBE"/>
    <w:multiLevelType w:val="hybridMultilevel"/>
    <w:tmpl w:val="E7044976"/>
    <w:lvl w:ilvl="0" w:tplc="60B20A8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7A82510"/>
    <w:multiLevelType w:val="hybridMultilevel"/>
    <w:tmpl w:val="249AAE16"/>
    <w:lvl w:ilvl="0" w:tplc="2AE04E3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959785B"/>
    <w:multiLevelType w:val="hybridMultilevel"/>
    <w:tmpl w:val="337C6C22"/>
    <w:lvl w:ilvl="0" w:tplc="2AE04E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7" w15:restartNumberingAfterBreak="0">
    <w:nsid w:val="2DC75BD1"/>
    <w:multiLevelType w:val="hybridMultilevel"/>
    <w:tmpl w:val="592C8354"/>
    <w:lvl w:ilvl="0" w:tplc="0428CCE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9" w15:restartNumberingAfterBreak="0">
    <w:nsid w:val="34210147"/>
    <w:multiLevelType w:val="hybridMultilevel"/>
    <w:tmpl w:val="63566062"/>
    <w:lvl w:ilvl="0" w:tplc="0428CCE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6E53E52"/>
    <w:multiLevelType w:val="hybridMultilevel"/>
    <w:tmpl w:val="FC8C2D9E"/>
    <w:lvl w:ilvl="0" w:tplc="EA2C23E8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64" w:hanging="360"/>
      </w:pPr>
    </w:lvl>
    <w:lvl w:ilvl="2" w:tplc="0419001B" w:tentative="1">
      <w:start w:val="1"/>
      <w:numFmt w:val="lowerRoman"/>
      <w:lvlText w:val="%3."/>
      <w:lvlJc w:val="right"/>
      <w:pPr>
        <w:ind w:left="1884" w:hanging="180"/>
      </w:pPr>
    </w:lvl>
    <w:lvl w:ilvl="3" w:tplc="0419000F" w:tentative="1">
      <w:start w:val="1"/>
      <w:numFmt w:val="decimal"/>
      <w:lvlText w:val="%4."/>
      <w:lvlJc w:val="left"/>
      <w:pPr>
        <w:ind w:left="2604" w:hanging="360"/>
      </w:pPr>
    </w:lvl>
    <w:lvl w:ilvl="4" w:tplc="04190019" w:tentative="1">
      <w:start w:val="1"/>
      <w:numFmt w:val="lowerLetter"/>
      <w:lvlText w:val="%5."/>
      <w:lvlJc w:val="left"/>
      <w:pPr>
        <w:ind w:left="3324" w:hanging="360"/>
      </w:pPr>
    </w:lvl>
    <w:lvl w:ilvl="5" w:tplc="0419001B" w:tentative="1">
      <w:start w:val="1"/>
      <w:numFmt w:val="lowerRoman"/>
      <w:lvlText w:val="%6."/>
      <w:lvlJc w:val="right"/>
      <w:pPr>
        <w:ind w:left="4044" w:hanging="180"/>
      </w:pPr>
    </w:lvl>
    <w:lvl w:ilvl="6" w:tplc="0419000F" w:tentative="1">
      <w:start w:val="1"/>
      <w:numFmt w:val="decimal"/>
      <w:lvlText w:val="%7."/>
      <w:lvlJc w:val="left"/>
      <w:pPr>
        <w:ind w:left="4764" w:hanging="360"/>
      </w:pPr>
    </w:lvl>
    <w:lvl w:ilvl="7" w:tplc="04190019" w:tentative="1">
      <w:start w:val="1"/>
      <w:numFmt w:val="lowerLetter"/>
      <w:lvlText w:val="%8."/>
      <w:lvlJc w:val="left"/>
      <w:pPr>
        <w:ind w:left="5484" w:hanging="360"/>
      </w:pPr>
    </w:lvl>
    <w:lvl w:ilvl="8" w:tplc="041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22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8579F4"/>
    <w:multiLevelType w:val="hybridMultilevel"/>
    <w:tmpl w:val="D018C042"/>
    <w:lvl w:ilvl="0" w:tplc="F6A237F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3A1E4A34"/>
    <w:multiLevelType w:val="hybridMultilevel"/>
    <w:tmpl w:val="2A30C1BC"/>
    <w:lvl w:ilvl="0" w:tplc="2AE04E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426A49"/>
    <w:multiLevelType w:val="hybridMultilevel"/>
    <w:tmpl w:val="994A31E6"/>
    <w:lvl w:ilvl="0" w:tplc="2AE04E3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3CAE3269"/>
    <w:multiLevelType w:val="hybridMultilevel"/>
    <w:tmpl w:val="5A7EEA6A"/>
    <w:lvl w:ilvl="0" w:tplc="0428CC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47D87CD2"/>
    <w:multiLevelType w:val="hybridMultilevel"/>
    <w:tmpl w:val="A6208A38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4DD0729A"/>
    <w:multiLevelType w:val="hybridMultilevel"/>
    <w:tmpl w:val="867A6972"/>
    <w:lvl w:ilvl="0" w:tplc="2AE04E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54A51954"/>
    <w:multiLevelType w:val="hybridMultilevel"/>
    <w:tmpl w:val="224AFBA0"/>
    <w:lvl w:ilvl="0" w:tplc="EF1CA05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C70475F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94ED26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A2926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2BE1CD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32CD0F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40A91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2BC4BE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09631A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56D77AB"/>
    <w:multiLevelType w:val="hybridMultilevel"/>
    <w:tmpl w:val="7BCCD466"/>
    <w:lvl w:ilvl="0" w:tplc="00F4DBD8">
      <w:start w:val="1"/>
      <w:numFmt w:val="decimal"/>
      <w:lvlText w:val="%1."/>
      <w:lvlJc w:val="left"/>
      <w:pPr>
        <w:ind w:left="1406" w:hanging="5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7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57A34FCB"/>
    <w:multiLevelType w:val="hybridMultilevel"/>
    <w:tmpl w:val="D5768C36"/>
    <w:lvl w:ilvl="0" w:tplc="0428CC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5D6823A8"/>
    <w:multiLevelType w:val="hybridMultilevel"/>
    <w:tmpl w:val="2A7C3432"/>
    <w:lvl w:ilvl="0" w:tplc="0428CCE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60CD7367"/>
    <w:multiLevelType w:val="hybridMultilevel"/>
    <w:tmpl w:val="9814B314"/>
    <w:lvl w:ilvl="0" w:tplc="D554ACB2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64" w:hanging="360"/>
      </w:pPr>
    </w:lvl>
    <w:lvl w:ilvl="2" w:tplc="0419001B" w:tentative="1">
      <w:start w:val="1"/>
      <w:numFmt w:val="lowerRoman"/>
      <w:lvlText w:val="%3."/>
      <w:lvlJc w:val="right"/>
      <w:pPr>
        <w:ind w:left="1884" w:hanging="180"/>
      </w:pPr>
    </w:lvl>
    <w:lvl w:ilvl="3" w:tplc="0419000F" w:tentative="1">
      <w:start w:val="1"/>
      <w:numFmt w:val="decimal"/>
      <w:lvlText w:val="%4."/>
      <w:lvlJc w:val="left"/>
      <w:pPr>
        <w:ind w:left="2604" w:hanging="360"/>
      </w:pPr>
    </w:lvl>
    <w:lvl w:ilvl="4" w:tplc="04190019" w:tentative="1">
      <w:start w:val="1"/>
      <w:numFmt w:val="lowerLetter"/>
      <w:lvlText w:val="%5."/>
      <w:lvlJc w:val="left"/>
      <w:pPr>
        <w:ind w:left="3324" w:hanging="360"/>
      </w:pPr>
    </w:lvl>
    <w:lvl w:ilvl="5" w:tplc="0419001B" w:tentative="1">
      <w:start w:val="1"/>
      <w:numFmt w:val="lowerRoman"/>
      <w:lvlText w:val="%6."/>
      <w:lvlJc w:val="right"/>
      <w:pPr>
        <w:ind w:left="4044" w:hanging="180"/>
      </w:pPr>
    </w:lvl>
    <w:lvl w:ilvl="6" w:tplc="0419000F" w:tentative="1">
      <w:start w:val="1"/>
      <w:numFmt w:val="decimal"/>
      <w:lvlText w:val="%7."/>
      <w:lvlJc w:val="left"/>
      <w:pPr>
        <w:ind w:left="4764" w:hanging="360"/>
      </w:pPr>
    </w:lvl>
    <w:lvl w:ilvl="7" w:tplc="04190019" w:tentative="1">
      <w:start w:val="1"/>
      <w:numFmt w:val="lowerLetter"/>
      <w:lvlText w:val="%8."/>
      <w:lvlJc w:val="left"/>
      <w:pPr>
        <w:ind w:left="5484" w:hanging="360"/>
      </w:pPr>
    </w:lvl>
    <w:lvl w:ilvl="8" w:tplc="041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42" w15:restartNumberingAfterBreak="0">
    <w:nsid w:val="611642EF"/>
    <w:multiLevelType w:val="hybridMultilevel"/>
    <w:tmpl w:val="2CC29B9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3" w15:restartNumberingAfterBreak="0">
    <w:nsid w:val="648D3753"/>
    <w:multiLevelType w:val="hybridMultilevel"/>
    <w:tmpl w:val="E7B47AA6"/>
    <w:lvl w:ilvl="0" w:tplc="8FAE7124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64" w:hanging="360"/>
      </w:pPr>
    </w:lvl>
    <w:lvl w:ilvl="2" w:tplc="0419001B" w:tentative="1">
      <w:start w:val="1"/>
      <w:numFmt w:val="lowerRoman"/>
      <w:lvlText w:val="%3."/>
      <w:lvlJc w:val="right"/>
      <w:pPr>
        <w:ind w:left="1884" w:hanging="180"/>
      </w:pPr>
    </w:lvl>
    <w:lvl w:ilvl="3" w:tplc="0419000F" w:tentative="1">
      <w:start w:val="1"/>
      <w:numFmt w:val="decimal"/>
      <w:lvlText w:val="%4."/>
      <w:lvlJc w:val="left"/>
      <w:pPr>
        <w:ind w:left="2604" w:hanging="360"/>
      </w:pPr>
    </w:lvl>
    <w:lvl w:ilvl="4" w:tplc="04190019" w:tentative="1">
      <w:start w:val="1"/>
      <w:numFmt w:val="lowerLetter"/>
      <w:lvlText w:val="%5."/>
      <w:lvlJc w:val="left"/>
      <w:pPr>
        <w:ind w:left="3324" w:hanging="360"/>
      </w:pPr>
    </w:lvl>
    <w:lvl w:ilvl="5" w:tplc="0419001B" w:tentative="1">
      <w:start w:val="1"/>
      <w:numFmt w:val="lowerRoman"/>
      <w:lvlText w:val="%6."/>
      <w:lvlJc w:val="right"/>
      <w:pPr>
        <w:ind w:left="4044" w:hanging="180"/>
      </w:pPr>
    </w:lvl>
    <w:lvl w:ilvl="6" w:tplc="0419000F" w:tentative="1">
      <w:start w:val="1"/>
      <w:numFmt w:val="decimal"/>
      <w:lvlText w:val="%7."/>
      <w:lvlJc w:val="left"/>
      <w:pPr>
        <w:ind w:left="4764" w:hanging="360"/>
      </w:pPr>
    </w:lvl>
    <w:lvl w:ilvl="7" w:tplc="04190019" w:tentative="1">
      <w:start w:val="1"/>
      <w:numFmt w:val="lowerLetter"/>
      <w:lvlText w:val="%8."/>
      <w:lvlJc w:val="left"/>
      <w:pPr>
        <w:ind w:left="5484" w:hanging="360"/>
      </w:pPr>
    </w:lvl>
    <w:lvl w:ilvl="8" w:tplc="041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44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9FA6426"/>
    <w:multiLevelType w:val="hybridMultilevel"/>
    <w:tmpl w:val="9252FFDA"/>
    <w:lvl w:ilvl="0" w:tplc="2AE04E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A93217"/>
    <w:multiLevelType w:val="hybridMultilevel"/>
    <w:tmpl w:val="5D2E36B8"/>
    <w:lvl w:ilvl="0" w:tplc="2AE04E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35552B"/>
    <w:multiLevelType w:val="hybridMultilevel"/>
    <w:tmpl w:val="57328E70"/>
    <w:lvl w:ilvl="0" w:tplc="2AE04E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33F0DF4"/>
    <w:multiLevelType w:val="hybridMultilevel"/>
    <w:tmpl w:val="FE2A5494"/>
    <w:lvl w:ilvl="0" w:tplc="7A905F8C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64" w:hanging="360"/>
      </w:pPr>
    </w:lvl>
    <w:lvl w:ilvl="2" w:tplc="0419001B" w:tentative="1">
      <w:start w:val="1"/>
      <w:numFmt w:val="lowerRoman"/>
      <w:lvlText w:val="%3."/>
      <w:lvlJc w:val="right"/>
      <w:pPr>
        <w:ind w:left="1884" w:hanging="180"/>
      </w:pPr>
    </w:lvl>
    <w:lvl w:ilvl="3" w:tplc="0419000F" w:tentative="1">
      <w:start w:val="1"/>
      <w:numFmt w:val="decimal"/>
      <w:lvlText w:val="%4."/>
      <w:lvlJc w:val="left"/>
      <w:pPr>
        <w:ind w:left="2604" w:hanging="360"/>
      </w:pPr>
    </w:lvl>
    <w:lvl w:ilvl="4" w:tplc="04190019" w:tentative="1">
      <w:start w:val="1"/>
      <w:numFmt w:val="lowerLetter"/>
      <w:lvlText w:val="%5."/>
      <w:lvlJc w:val="left"/>
      <w:pPr>
        <w:ind w:left="3324" w:hanging="360"/>
      </w:pPr>
    </w:lvl>
    <w:lvl w:ilvl="5" w:tplc="0419001B" w:tentative="1">
      <w:start w:val="1"/>
      <w:numFmt w:val="lowerRoman"/>
      <w:lvlText w:val="%6."/>
      <w:lvlJc w:val="right"/>
      <w:pPr>
        <w:ind w:left="4044" w:hanging="180"/>
      </w:pPr>
    </w:lvl>
    <w:lvl w:ilvl="6" w:tplc="0419000F" w:tentative="1">
      <w:start w:val="1"/>
      <w:numFmt w:val="decimal"/>
      <w:lvlText w:val="%7."/>
      <w:lvlJc w:val="left"/>
      <w:pPr>
        <w:ind w:left="4764" w:hanging="360"/>
      </w:pPr>
    </w:lvl>
    <w:lvl w:ilvl="7" w:tplc="04190019" w:tentative="1">
      <w:start w:val="1"/>
      <w:numFmt w:val="lowerLetter"/>
      <w:lvlText w:val="%8."/>
      <w:lvlJc w:val="left"/>
      <w:pPr>
        <w:ind w:left="5484" w:hanging="360"/>
      </w:pPr>
    </w:lvl>
    <w:lvl w:ilvl="8" w:tplc="041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49" w15:restartNumberingAfterBreak="0">
    <w:nsid w:val="78826E37"/>
    <w:multiLevelType w:val="hybridMultilevel"/>
    <w:tmpl w:val="EB441536"/>
    <w:lvl w:ilvl="0" w:tplc="2AE04E3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816608870">
    <w:abstractNumId w:val="16"/>
  </w:num>
  <w:num w:numId="2" w16cid:durableId="554900843">
    <w:abstractNumId w:val="0"/>
  </w:num>
  <w:num w:numId="3" w16cid:durableId="142043402">
    <w:abstractNumId w:val="18"/>
  </w:num>
  <w:num w:numId="4" w16cid:durableId="1598174432">
    <w:abstractNumId w:val="7"/>
  </w:num>
  <w:num w:numId="5" w16cid:durableId="482699698">
    <w:abstractNumId w:val="8"/>
  </w:num>
  <w:num w:numId="6" w16cid:durableId="2147120561">
    <w:abstractNumId w:val="25"/>
  </w:num>
  <w:num w:numId="7" w16cid:durableId="726732938">
    <w:abstractNumId w:val="30"/>
  </w:num>
  <w:num w:numId="8" w16cid:durableId="1644000109">
    <w:abstractNumId w:val="37"/>
  </w:num>
  <w:num w:numId="9" w16cid:durableId="1059331070">
    <w:abstractNumId w:val="39"/>
  </w:num>
  <w:num w:numId="10" w16cid:durableId="1871725019">
    <w:abstractNumId w:val="29"/>
  </w:num>
  <w:num w:numId="11" w16cid:durableId="1934119612">
    <w:abstractNumId w:val="33"/>
  </w:num>
  <w:num w:numId="12" w16cid:durableId="52505996">
    <w:abstractNumId w:val="50"/>
  </w:num>
  <w:num w:numId="13" w16cid:durableId="869296904">
    <w:abstractNumId w:val="20"/>
  </w:num>
  <w:num w:numId="14" w16cid:durableId="719289071">
    <w:abstractNumId w:val="24"/>
  </w:num>
  <w:num w:numId="15" w16cid:durableId="425544501">
    <w:abstractNumId w:val="13"/>
  </w:num>
  <w:num w:numId="16" w16cid:durableId="546722373">
    <w:abstractNumId w:val="44"/>
  </w:num>
  <w:num w:numId="17" w16cid:durableId="1996911132">
    <w:abstractNumId w:val="34"/>
  </w:num>
  <w:num w:numId="18" w16cid:durableId="134033323">
    <w:abstractNumId w:val="9"/>
  </w:num>
  <w:num w:numId="19" w16cid:durableId="938485056">
    <w:abstractNumId w:val="22"/>
  </w:num>
  <w:num w:numId="20" w16cid:durableId="123239862">
    <w:abstractNumId w:val="14"/>
  </w:num>
  <w:num w:numId="21" w16cid:durableId="1087653704">
    <w:abstractNumId w:val="15"/>
  </w:num>
  <w:num w:numId="22" w16cid:durableId="66002137">
    <w:abstractNumId w:val="27"/>
  </w:num>
  <w:num w:numId="23" w16cid:durableId="1179124598">
    <w:abstractNumId w:val="49"/>
  </w:num>
  <w:num w:numId="24" w16cid:durableId="1927415831">
    <w:abstractNumId w:val="46"/>
  </w:num>
  <w:num w:numId="25" w16cid:durableId="826281761">
    <w:abstractNumId w:val="32"/>
  </w:num>
  <w:num w:numId="26" w16cid:durableId="118959070">
    <w:abstractNumId w:val="47"/>
  </w:num>
  <w:num w:numId="27" w16cid:durableId="883710594">
    <w:abstractNumId w:val="3"/>
  </w:num>
  <w:num w:numId="28" w16cid:durableId="1874341911">
    <w:abstractNumId w:val="26"/>
  </w:num>
  <w:num w:numId="29" w16cid:durableId="159392760">
    <w:abstractNumId w:val="35"/>
  </w:num>
  <w:num w:numId="30" w16cid:durableId="620304970">
    <w:abstractNumId w:val="45"/>
  </w:num>
  <w:num w:numId="31" w16cid:durableId="993098751">
    <w:abstractNumId w:val="5"/>
  </w:num>
  <w:num w:numId="32" w16cid:durableId="190073244">
    <w:abstractNumId w:val="40"/>
  </w:num>
  <w:num w:numId="33" w16cid:durableId="1534152902">
    <w:abstractNumId w:val="17"/>
  </w:num>
  <w:num w:numId="34" w16cid:durableId="992837524">
    <w:abstractNumId w:val="19"/>
  </w:num>
  <w:num w:numId="35" w16cid:durableId="822239540">
    <w:abstractNumId w:val="1"/>
  </w:num>
  <w:num w:numId="36" w16cid:durableId="482697055">
    <w:abstractNumId w:val="4"/>
  </w:num>
  <w:num w:numId="37" w16cid:durableId="988556094">
    <w:abstractNumId w:val="28"/>
  </w:num>
  <w:num w:numId="38" w16cid:durableId="818424346">
    <w:abstractNumId w:val="38"/>
  </w:num>
  <w:num w:numId="39" w16cid:durableId="1372270620">
    <w:abstractNumId w:val="31"/>
  </w:num>
  <w:num w:numId="40" w16cid:durableId="1454057038">
    <w:abstractNumId w:val="12"/>
  </w:num>
  <w:num w:numId="41" w16cid:durableId="1306012324">
    <w:abstractNumId w:val="36"/>
  </w:num>
  <w:num w:numId="42" w16cid:durableId="653070412">
    <w:abstractNumId w:val="10"/>
  </w:num>
  <w:num w:numId="43" w16cid:durableId="2089957038">
    <w:abstractNumId w:val="11"/>
  </w:num>
  <w:num w:numId="44" w16cid:durableId="2078431233">
    <w:abstractNumId w:val="42"/>
  </w:num>
  <w:num w:numId="45" w16cid:durableId="1744449861">
    <w:abstractNumId w:val="23"/>
  </w:num>
  <w:num w:numId="46" w16cid:durableId="1848321529">
    <w:abstractNumId w:val="41"/>
  </w:num>
  <w:num w:numId="47" w16cid:durableId="767777876">
    <w:abstractNumId w:val="43"/>
  </w:num>
  <w:num w:numId="48" w16cid:durableId="1541556201">
    <w:abstractNumId w:val="21"/>
  </w:num>
  <w:num w:numId="49" w16cid:durableId="153759908">
    <w:abstractNumId w:val="48"/>
  </w:num>
  <w:num w:numId="50" w16cid:durableId="1196503792">
    <w:abstractNumId w:val="6"/>
  </w:num>
  <w:num w:numId="51" w16cid:durableId="84688475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80B"/>
    <w:rsid w:val="00003AF1"/>
    <w:rsid w:val="0000786D"/>
    <w:rsid w:val="00015480"/>
    <w:rsid w:val="00020C2C"/>
    <w:rsid w:val="0002215B"/>
    <w:rsid w:val="00024473"/>
    <w:rsid w:val="00032269"/>
    <w:rsid w:val="00032359"/>
    <w:rsid w:val="00032430"/>
    <w:rsid w:val="00033833"/>
    <w:rsid w:val="00035A26"/>
    <w:rsid w:val="00037B3E"/>
    <w:rsid w:val="00040D1E"/>
    <w:rsid w:val="0004336A"/>
    <w:rsid w:val="00044093"/>
    <w:rsid w:val="00046056"/>
    <w:rsid w:val="00047515"/>
    <w:rsid w:val="00051403"/>
    <w:rsid w:val="0005745E"/>
    <w:rsid w:val="00061F64"/>
    <w:rsid w:val="000664F4"/>
    <w:rsid w:val="00066F6D"/>
    <w:rsid w:val="000676EE"/>
    <w:rsid w:val="000736CC"/>
    <w:rsid w:val="00073E28"/>
    <w:rsid w:val="0008146F"/>
    <w:rsid w:val="000934BA"/>
    <w:rsid w:val="00094729"/>
    <w:rsid w:val="00096EC7"/>
    <w:rsid w:val="000A3490"/>
    <w:rsid w:val="000A537A"/>
    <w:rsid w:val="000B506A"/>
    <w:rsid w:val="000C0C5D"/>
    <w:rsid w:val="000C2A5F"/>
    <w:rsid w:val="000C6397"/>
    <w:rsid w:val="000C7B86"/>
    <w:rsid w:val="000C7DE5"/>
    <w:rsid w:val="000D3006"/>
    <w:rsid w:val="000D38ED"/>
    <w:rsid w:val="000D3A15"/>
    <w:rsid w:val="000D40B8"/>
    <w:rsid w:val="000D5964"/>
    <w:rsid w:val="000E6490"/>
    <w:rsid w:val="000F7D8D"/>
    <w:rsid w:val="00104146"/>
    <w:rsid w:val="00106B06"/>
    <w:rsid w:val="0011316B"/>
    <w:rsid w:val="001157C8"/>
    <w:rsid w:val="001223A9"/>
    <w:rsid w:val="001238DC"/>
    <w:rsid w:val="00126D96"/>
    <w:rsid w:val="001275E2"/>
    <w:rsid w:val="00127A5A"/>
    <w:rsid w:val="0013162A"/>
    <w:rsid w:val="0013287A"/>
    <w:rsid w:val="00145680"/>
    <w:rsid w:val="0014665D"/>
    <w:rsid w:val="00150617"/>
    <w:rsid w:val="00155845"/>
    <w:rsid w:val="00155A8D"/>
    <w:rsid w:val="0016119C"/>
    <w:rsid w:val="001673EC"/>
    <w:rsid w:val="00167952"/>
    <w:rsid w:val="00172DBA"/>
    <w:rsid w:val="001738C8"/>
    <w:rsid w:val="00181BB9"/>
    <w:rsid w:val="00184CB2"/>
    <w:rsid w:val="00186EFA"/>
    <w:rsid w:val="0019044F"/>
    <w:rsid w:val="00191ECA"/>
    <w:rsid w:val="001A12C2"/>
    <w:rsid w:val="001A50A1"/>
    <w:rsid w:val="001B065B"/>
    <w:rsid w:val="001B0E64"/>
    <w:rsid w:val="001B3B2D"/>
    <w:rsid w:val="001B3C9B"/>
    <w:rsid w:val="001B6F28"/>
    <w:rsid w:val="001B794F"/>
    <w:rsid w:val="001D3FB1"/>
    <w:rsid w:val="001E34C7"/>
    <w:rsid w:val="001E41DC"/>
    <w:rsid w:val="001E4928"/>
    <w:rsid w:val="001F2D43"/>
    <w:rsid w:val="001F3C1A"/>
    <w:rsid w:val="001F5E9C"/>
    <w:rsid w:val="001F61FC"/>
    <w:rsid w:val="00201509"/>
    <w:rsid w:val="00210901"/>
    <w:rsid w:val="00217CF1"/>
    <w:rsid w:val="002252D0"/>
    <w:rsid w:val="00227389"/>
    <w:rsid w:val="0023221D"/>
    <w:rsid w:val="00234403"/>
    <w:rsid w:val="00234BD7"/>
    <w:rsid w:val="0023504B"/>
    <w:rsid w:val="00235B74"/>
    <w:rsid w:val="00241C37"/>
    <w:rsid w:val="00244671"/>
    <w:rsid w:val="00244AD0"/>
    <w:rsid w:val="002469D0"/>
    <w:rsid w:val="002502BF"/>
    <w:rsid w:val="00253FAC"/>
    <w:rsid w:val="00256697"/>
    <w:rsid w:val="00260319"/>
    <w:rsid w:val="00263185"/>
    <w:rsid w:val="00263E41"/>
    <w:rsid w:val="0026423B"/>
    <w:rsid w:val="00270C38"/>
    <w:rsid w:val="0027121C"/>
    <w:rsid w:val="00274730"/>
    <w:rsid w:val="00276CAB"/>
    <w:rsid w:val="00277614"/>
    <w:rsid w:val="0028194D"/>
    <w:rsid w:val="00285E50"/>
    <w:rsid w:val="00287E94"/>
    <w:rsid w:val="00292B29"/>
    <w:rsid w:val="002952BC"/>
    <w:rsid w:val="00295D9C"/>
    <w:rsid w:val="00296BBF"/>
    <w:rsid w:val="002A514A"/>
    <w:rsid w:val="002A56D9"/>
    <w:rsid w:val="002C1982"/>
    <w:rsid w:val="002C34A0"/>
    <w:rsid w:val="002D354A"/>
    <w:rsid w:val="002D5B25"/>
    <w:rsid w:val="002D5ED0"/>
    <w:rsid w:val="002D6241"/>
    <w:rsid w:val="002E28E9"/>
    <w:rsid w:val="002F15DD"/>
    <w:rsid w:val="00303DC8"/>
    <w:rsid w:val="00311E97"/>
    <w:rsid w:val="00312254"/>
    <w:rsid w:val="00312F95"/>
    <w:rsid w:val="003132CD"/>
    <w:rsid w:val="003179CF"/>
    <w:rsid w:val="00317BF7"/>
    <w:rsid w:val="00323F6E"/>
    <w:rsid w:val="00326605"/>
    <w:rsid w:val="003306BA"/>
    <w:rsid w:val="00342964"/>
    <w:rsid w:val="00344C5F"/>
    <w:rsid w:val="00347071"/>
    <w:rsid w:val="00347678"/>
    <w:rsid w:val="00350180"/>
    <w:rsid w:val="00351631"/>
    <w:rsid w:val="003552A3"/>
    <w:rsid w:val="003642C4"/>
    <w:rsid w:val="00364D74"/>
    <w:rsid w:val="00370436"/>
    <w:rsid w:val="003711B3"/>
    <w:rsid w:val="00372C9E"/>
    <w:rsid w:val="00374EF9"/>
    <w:rsid w:val="00374FEE"/>
    <w:rsid w:val="00380D25"/>
    <w:rsid w:val="00386F3E"/>
    <w:rsid w:val="00387E10"/>
    <w:rsid w:val="0039064A"/>
    <w:rsid w:val="00390EAB"/>
    <w:rsid w:val="003915BE"/>
    <w:rsid w:val="00393F45"/>
    <w:rsid w:val="00397496"/>
    <w:rsid w:val="003A3552"/>
    <w:rsid w:val="003A4E95"/>
    <w:rsid w:val="003A546E"/>
    <w:rsid w:val="003B6A1A"/>
    <w:rsid w:val="003C2810"/>
    <w:rsid w:val="003C294C"/>
    <w:rsid w:val="003D3E93"/>
    <w:rsid w:val="003D61D2"/>
    <w:rsid w:val="003E0217"/>
    <w:rsid w:val="003E09BF"/>
    <w:rsid w:val="003E1A1B"/>
    <w:rsid w:val="003E22A5"/>
    <w:rsid w:val="003E3B91"/>
    <w:rsid w:val="003E58AE"/>
    <w:rsid w:val="003E72CD"/>
    <w:rsid w:val="003F296B"/>
    <w:rsid w:val="003F3F0D"/>
    <w:rsid w:val="003F4A00"/>
    <w:rsid w:val="00400E98"/>
    <w:rsid w:val="00410843"/>
    <w:rsid w:val="00412E47"/>
    <w:rsid w:val="004172AB"/>
    <w:rsid w:val="004323FF"/>
    <w:rsid w:val="004347A5"/>
    <w:rsid w:val="00442256"/>
    <w:rsid w:val="00447629"/>
    <w:rsid w:val="00451E07"/>
    <w:rsid w:val="00455936"/>
    <w:rsid w:val="0045599D"/>
    <w:rsid w:val="004605D9"/>
    <w:rsid w:val="004677DC"/>
    <w:rsid w:val="00471FE2"/>
    <w:rsid w:val="00472A19"/>
    <w:rsid w:val="00475A10"/>
    <w:rsid w:val="004767CD"/>
    <w:rsid w:val="00477484"/>
    <w:rsid w:val="0048416D"/>
    <w:rsid w:val="004A0E13"/>
    <w:rsid w:val="004A34C3"/>
    <w:rsid w:val="004A7A41"/>
    <w:rsid w:val="004B0C8E"/>
    <w:rsid w:val="004B0F88"/>
    <w:rsid w:val="004B7636"/>
    <w:rsid w:val="004C5524"/>
    <w:rsid w:val="004F4D49"/>
    <w:rsid w:val="005008C8"/>
    <w:rsid w:val="005017B0"/>
    <w:rsid w:val="00503505"/>
    <w:rsid w:val="005040DD"/>
    <w:rsid w:val="00510D43"/>
    <w:rsid w:val="0051150B"/>
    <w:rsid w:val="00512B60"/>
    <w:rsid w:val="00514790"/>
    <w:rsid w:val="00514894"/>
    <w:rsid w:val="00514CFD"/>
    <w:rsid w:val="0051568A"/>
    <w:rsid w:val="00524056"/>
    <w:rsid w:val="00530053"/>
    <w:rsid w:val="00531E80"/>
    <w:rsid w:val="005343A0"/>
    <w:rsid w:val="005343B2"/>
    <w:rsid w:val="00541DD4"/>
    <w:rsid w:val="00544617"/>
    <w:rsid w:val="00547075"/>
    <w:rsid w:val="005524E9"/>
    <w:rsid w:val="00554344"/>
    <w:rsid w:val="00555E69"/>
    <w:rsid w:val="0056079D"/>
    <w:rsid w:val="00561F8C"/>
    <w:rsid w:val="0057389A"/>
    <w:rsid w:val="00576138"/>
    <w:rsid w:val="005764B1"/>
    <w:rsid w:val="00580D7D"/>
    <w:rsid w:val="00584E3E"/>
    <w:rsid w:val="00592879"/>
    <w:rsid w:val="005972E7"/>
    <w:rsid w:val="005977A9"/>
    <w:rsid w:val="005A188B"/>
    <w:rsid w:val="005A4E60"/>
    <w:rsid w:val="005A6D71"/>
    <w:rsid w:val="005B38F3"/>
    <w:rsid w:val="005B5089"/>
    <w:rsid w:val="005C59FC"/>
    <w:rsid w:val="005D1D9F"/>
    <w:rsid w:val="005D4ECA"/>
    <w:rsid w:val="005E38E8"/>
    <w:rsid w:val="005E7941"/>
    <w:rsid w:val="005E7BDB"/>
    <w:rsid w:val="005F0877"/>
    <w:rsid w:val="005F0B98"/>
    <w:rsid w:val="005F216C"/>
    <w:rsid w:val="006007E9"/>
    <w:rsid w:val="006030ED"/>
    <w:rsid w:val="00606C43"/>
    <w:rsid w:val="00620630"/>
    <w:rsid w:val="006252D8"/>
    <w:rsid w:val="0062534D"/>
    <w:rsid w:val="006267F9"/>
    <w:rsid w:val="00627BC1"/>
    <w:rsid w:val="006324C6"/>
    <w:rsid w:val="00636E3B"/>
    <w:rsid w:val="00642FB9"/>
    <w:rsid w:val="00645BED"/>
    <w:rsid w:val="0064643E"/>
    <w:rsid w:val="006471A5"/>
    <w:rsid w:val="00653FDC"/>
    <w:rsid w:val="00661775"/>
    <w:rsid w:val="006627AC"/>
    <w:rsid w:val="006638C9"/>
    <w:rsid w:val="006652DC"/>
    <w:rsid w:val="006673D6"/>
    <w:rsid w:val="00671CDE"/>
    <w:rsid w:val="00690EE8"/>
    <w:rsid w:val="00695763"/>
    <w:rsid w:val="006A3648"/>
    <w:rsid w:val="006A4E6C"/>
    <w:rsid w:val="006A534C"/>
    <w:rsid w:val="006A5DFD"/>
    <w:rsid w:val="006B5CCB"/>
    <w:rsid w:val="006D422E"/>
    <w:rsid w:val="006D46A3"/>
    <w:rsid w:val="006E1591"/>
    <w:rsid w:val="006E4EA7"/>
    <w:rsid w:val="006E559B"/>
    <w:rsid w:val="006E62EB"/>
    <w:rsid w:val="006E7B7F"/>
    <w:rsid w:val="006F0DB8"/>
    <w:rsid w:val="006F12EF"/>
    <w:rsid w:val="006F512D"/>
    <w:rsid w:val="00701738"/>
    <w:rsid w:val="00702405"/>
    <w:rsid w:val="00706D32"/>
    <w:rsid w:val="0071279D"/>
    <w:rsid w:val="00713424"/>
    <w:rsid w:val="007157E7"/>
    <w:rsid w:val="00715E73"/>
    <w:rsid w:val="00717B43"/>
    <w:rsid w:val="00741EC2"/>
    <w:rsid w:val="00742650"/>
    <w:rsid w:val="007445A3"/>
    <w:rsid w:val="00747AA0"/>
    <w:rsid w:val="007522DD"/>
    <w:rsid w:val="007563D6"/>
    <w:rsid w:val="007630D2"/>
    <w:rsid w:val="007661F7"/>
    <w:rsid w:val="0076691E"/>
    <w:rsid w:val="00770291"/>
    <w:rsid w:val="007724D4"/>
    <w:rsid w:val="00773671"/>
    <w:rsid w:val="00773EC7"/>
    <w:rsid w:val="00775D4B"/>
    <w:rsid w:val="00775FCB"/>
    <w:rsid w:val="00781101"/>
    <w:rsid w:val="00782DF4"/>
    <w:rsid w:val="007A0770"/>
    <w:rsid w:val="007A3137"/>
    <w:rsid w:val="007A44EC"/>
    <w:rsid w:val="007A670B"/>
    <w:rsid w:val="007B2E9D"/>
    <w:rsid w:val="007B79AA"/>
    <w:rsid w:val="007C063B"/>
    <w:rsid w:val="007C2693"/>
    <w:rsid w:val="007C54AE"/>
    <w:rsid w:val="007C5DA6"/>
    <w:rsid w:val="007C648D"/>
    <w:rsid w:val="007C6517"/>
    <w:rsid w:val="007C7147"/>
    <w:rsid w:val="007D189A"/>
    <w:rsid w:val="007D18D6"/>
    <w:rsid w:val="007E7DEB"/>
    <w:rsid w:val="007F6F16"/>
    <w:rsid w:val="00801271"/>
    <w:rsid w:val="00801482"/>
    <w:rsid w:val="008047D0"/>
    <w:rsid w:val="00804A53"/>
    <w:rsid w:val="0081256F"/>
    <w:rsid w:val="0081417D"/>
    <w:rsid w:val="00815163"/>
    <w:rsid w:val="00815197"/>
    <w:rsid w:val="00816AE0"/>
    <w:rsid w:val="008233FB"/>
    <w:rsid w:val="008239DB"/>
    <w:rsid w:val="00847368"/>
    <w:rsid w:val="00850626"/>
    <w:rsid w:val="00851CEE"/>
    <w:rsid w:val="00853022"/>
    <w:rsid w:val="00856459"/>
    <w:rsid w:val="00860B07"/>
    <w:rsid w:val="00860CB0"/>
    <w:rsid w:val="00871019"/>
    <w:rsid w:val="00873C68"/>
    <w:rsid w:val="008821B6"/>
    <w:rsid w:val="00887461"/>
    <w:rsid w:val="008913CD"/>
    <w:rsid w:val="00895567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B76E6"/>
    <w:rsid w:val="008C0D47"/>
    <w:rsid w:val="008C1210"/>
    <w:rsid w:val="008C30AA"/>
    <w:rsid w:val="008C517C"/>
    <w:rsid w:val="008C6310"/>
    <w:rsid w:val="008D417C"/>
    <w:rsid w:val="008D6356"/>
    <w:rsid w:val="008E0E30"/>
    <w:rsid w:val="008E4736"/>
    <w:rsid w:val="008F3E16"/>
    <w:rsid w:val="008F4105"/>
    <w:rsid w:val="008F6FA6"/>
    <w:rsid w:val="00907058"/>
    <w:rsid w:val="0090747E"/>
    <w:rsid w:val="009078D1"/>
    <w:rsid w:val="00912AA6"/>
    <w:rsid w:val="00917948"/>
    <w:rsid w:val="0092285C"/>
    <w:rsid w:val="00922A0E"/>
    <w:rsid w:val="009236FA"/>
    <w:rsid w:val="00930B24"/>
    <w:rsid w:val="00931494"/>
    <w:rsid w:val="00940731"/>
    <w:rsid w:val="00941637"/>
    <w:rsid w:val="00944557"/>
    <w:rsid w:val="009446FC"/>
    <w:rsid w:val="00946800"/>
    <w:rsid w:val="00950955"/>
    <w:rsid w:val="0095138C"/>
    <w:rsid w:val="00955863"/>
    <w:rsid w:val="00957C73"/>
    <w:rsid w:val="00962BF3"/>
    <w:rsid w:val="0096798D"/>
    <w:rsid w:val="00970E98"/>
    <w:rsid w:val="009730DA"/>
    <w:rsid w:val="0097494B"/>
    <w:rsid w:val="0097511E"/>
    <w:rsid w:val="009751A2"/>
    <w:rsid w:val="0098081B"/>
    <w:rsid w:val="0098133E"/>
    <w:rsid w:val="00981AE3"/>
    <w:rsid w:val="009863FC"/>
    <w:rsid w:val="0098708B"/>
    <w:rsid w:val="00990EAC"/>
    <w:rsid w:val="00991D11"/>
    <w:rsid w:val="00993EC2"/>
    <w:rsid w:val="0099717C"/>
    <w:rsid w:val="00997825"/>
    <w:rsid w:val="009A0CA0"/>
    <w:rsid w:val="009A1CB3"/>
    <w:rsid w:val="009A78AA"/>
    <w:rsid w:val="009B3363"/>
    <w:rsid w:val="009C15AC"/>
    <w:rsid w:val="009C1E84"/>
    <w:rsid w:val="009C2712"/>
    <w:rsid w:val="009C36DE"/>
    <w:rsid w:val="009C5201"/>
    <w:rsid w:val="009C62A8"/>
    <w:rsid w:val="009C6785"/>
    <w:rsid w:val="009D483E"/>
    <w:rsid w:val="009D5528"/>
    <w:rsid w:val="009D6117"/>
    <w:rsid w:val="009D69EC"/>
    <w:rsid w:val="009F1C8A"/>
    <w:rsid w:val="009F59D7"/>
    <w:rsid w:val="00A0279B"/>
    <w:rsid w:val="00A06116"/>
    <w:rsid w:val="00A22E7D"/>
    <w:rsid w:val="00A26122"/>
    <w:rsid w:val="00A3550C"/>
    <w:rsid w:val="00A43971"/>
    <w:rsid w:val="00A43D43"/>
    <w:rsid w:val="00A50EA5"/>
    <w:rsid w:val="00A51A5D"/>
    <w:rsid w:val="00A52CF3"/>
    <w:rsid w:val="00A54F03"/>
    <w:rsid w:val="00A631A3"/>
    <w:rsid w:val="00A63893"/>
    <w:rsid w:val="00A64A7D"/>
    <w:rsid w:val="00A6518F"/>
    <w:rsid w:val="00A66360"/>
    <w:rsid w:val="00A67E0B"/>
    <w:rsid w:val="00A70C76"/>
    <w:rsid w:val="00A7464D"/>
    <w:rsid w:val="00A80780"/>
    <w:rsid w:val="00A82498"/>
    <w:rsid w:val="00A93B7E"/>
    <w:rsid w:val="00AA487E"/>
    <w:rsid w:val="00AA4FF6"/>
    <w:rsid w:val="00AA50F6"/>
    <w:rsid w:val="00AB047F"/>
    <w:rsid w:val="00AB276B"/>
    <w:rsid w:val="00AB465D"/>
    <w:rsid w:val="00AB7875"/>
    <w:rsid w:val="00AC354C"/>
    <w:rsid w:val="00AC4F31"/>
    <w:rsid w:val="00AC53A7"/>
    <w:rsid w:val="00AD0740"/>
    <w:rsid w:val="00AD1E5B"/>
    <w:rsid w:val="00AD74DC"/>
    <w:rsid w:val="00AE4CE5"/>
    <w:rsid w:val="00AE52FA"/>
    <w:rsid w:val="00AF24A7"/>
    <w:rsid w:val="00AF478D"/>
    <w:rsid w:val="00AF7668"/>
    <w:rsid w:val="00B06B73"/>
    <w:rsid w:val="00B11750"/>
    <w:rsid w:val="00B125F0"/>
    <w:rsid w:val="00B13A0D"/>
    <w:rsid w:val="00B27F07"/>
    <w:rsid w:val="00B3164A"/>
    <w:rsid w:val="00B335C7"/>
    <w:rsid w:val="00B36C5A"/>
    <w:rsid w:val="00B37E6B"/>
    <w:rsid w:val="00B426FB"/>
    <w:rsid w:val="00B46443"/>
    <w:rsid w:val="00B62D3F"/>
    <w:rsid w:val="00B63A5B"/>
    <w:rsid w:val="00B6451B"/>
    <w:rsid w:val="00B6574F"/>
    <w:rsid w:val="00B6663A"/>
    <w:rsid w:val="00B7174E"/>
    <w:rsid w:val="00B775B6"/>
    <w:rsid w:val="00B84157"/>
    <w:rsid w:val="00B85003"/>
    <w:rsid w:val="00B95C79"/>
    <w:rsid w:val="00BA109C"/>
    <w:rsid w:val="00BB0350"/>
    <w:rsid w:val="00BB41DD"/>
    <w:rsid w:val="00BB41FD"/>
    <w:rsid w:val="00BB7AEE"/>
    <w:rsid w:val="00BC17B4"/>
    <w:rsid w:val="00BC283C"/>
    <w:rsid w:val="00BD2B75"/>
    <w:rsid w:val="00BD442E"/>
    <w:rsid w:val="00BD738C"/>
    <w:rsid w:val="00BE39B8"/>
    <w:rsid w:val="00BE71FF"/>
    <w:rsid w:val="00BE73DE"/>
    <w:rsid w:val="00BF0033"/>
    <w:rsid w:val="00BF44A4"/>
    <w:rsid w:val="00BF7B41"/>
    <w:rsid w:val="00BF7BFF"/>
    <w:rsid w:val="00BF7F17"/>
    <w:rsid w:val="00C035AA"/>
    <w:rsid w:val="00C105A1"/>
    <w:rsid w:val="00C10B2D"/>
    <w:rsid w:val="00C11E33"/>
    <w:rsid w:val="00C122F9"/>
    <w:rsid w:val="00C1681F"/>
    <w:rsid w:val="00C17699"/>
    <w:rsid w:val="00C2408C"/>
    <w:rsid w:val="00C40319"/>
    <w:rsid w:val="00C435ED"/>
    <w:rsid w:val="00C44F52"/>
    <w:rsid w:val="00C477D1"/>
    <w:rsid w:val="00C52A0D"/>
    <w:rsid w:val="00C54F79"/>
    <w:rsid w:val="00C5516B"/>
    <w:rsid w:val="00C61DF4"/>
    <w:rsid w:val="00C8544F"/>
    <w:rsid w:val="00C86701"/>
    <w:rsid w:val="00C8774D"/>
    <w:rsid w:val="00C91DD8"/>
    <w:rsid w:val="00C92C19"/>
    <w:rsid w:val="00C9376A"/>
    <w:rsid w:val="00C93C3A"/>
    <w:rsid w:val="00C96227"/>
    <w:rsid w:val="00CA462A"/>
    <w:rsid w:val="00CA46E3"/>
    <w:rsid w:val="00CB1422"/>
    <w:rsid w:val="00CB211A"/>
    <w:rsid w:val="00CC3B6C"/>
    <w:rsid w:val="00CD1405"/>
    <w:rsid w:val="00CD2CF0"/>
    <w:rsid w:val="00CE0140"/>
    <w:rsid w:val="00CE1FF0"/>
    <w:rsid w:val="00CE3A3D"/>
    <w:rsid w:val="00CE7A30"/>
    <w:rsid w:val="00CE7A85"/>
    <w:rsid w:val="00CF3B09"/>
    <w:rsid w:val="00CF4EF6"/>
    <w:rsid w:val="00D0476C"/>
    <w:rsid w:val="00D065A6"/>
    <w:rsid w:val="00D1204C"/>
    <w:rsid w:val="00D12A55"/>
    <w:rsid w:val="00D1695C"/>
    <w:rsid w:val="00D23149"/>
    <w:rsid w:val="00D24A5D"/>
    <w:rsid w:val="00D25CD9"/>
    <w:rsid w:val="00D26A08"/>
    <w:rsid w:val="00D270A5"/>
    <w:rsid w:val="00D2756B"/>
    <w:rsid w:val="00D3115C"/>
    <w:rsid w:val="00D31A36"/>
    <w:rsid w:val="00D37FCB"/>
    <w:rsid w:val="00D4023D"/>
    <w:rsid w:val="00D4069A"/>
    <w:rsid w:val="00D446AC"/>
    <w:rsid w:val="00D533AE"/>
    <w:rsid w:val="00D54ECC"/>
    <w:rsid w:val="00D664C5"/>
    <w:rsid w:val="00D7189D"/>
    <w:rsid w:val="00D730CA"/>
    <w:rsid w:val="00D801DF"/>
    <w:rsid w:val="00D8391E"/>
    <w:rsid w:val="00D84D35"/>
    <w:rsid w:val="00D86307"/>
    <w:rsid w:val="00D94F64"/>
    <w:rsid w:val="00D95308"/>
    <w:rsid w:val="00D963E5"/>
    <w:rsid w:val="00D978E4"/>
    <w:rsid w:val="00DA33AC"/>
    <w:rsid w:val="00DA64D0"/>
    <w:rsid w:val="00DA6582"/>
    <w:rsid w:val="00DB0DFE"/>
    <w:rsid w:val="00DB67CB"/>
    <w:rsid w:val="00DB78F8"/>
    <w:rsid w:val="00DC22C2"/>
    <w:rsid w:val="00DC575A"/>
    <w:rsid w:val="00DC5FE1"/>
    <w:rsid w:val="00DD2B98"/>
    <w:rsid w:val="00DD4754"/>
    <w:rsid w:val="00DD5C22"/>
    <w:rsid w:val="00DE03C1"/>
    <w:rsid w:val="00DE0C13"/>
    <w:rsid w:val="00DE18B5"/>
    <w:rsid w:val="00DF09F4"/>
    <w:rsid w:val="00DF7443"/>
    <w:rsid w:val="00E02E0B"/>
    <w:rsid w:val="00E03CBF"/>
    <w:rsid w:val="00E0593E"/>
    <w:rsid w:val="00E06CA0"/>
    <w:rsid w:val="00E17A7D"/>
    <w:rsid w:val="00E208B0"/>
    <w:rsid w:val="00E26720"/>
    <w:rsid w:val="00E36DF7"/>
    <w:rsid w:val="00E41AEE"/>
    <w:rsid w:val="00E4794F"/>
    <w:rsid w:val="00E508A7"/>
    <w:rsid w:val="00E50F28"/>
    <w:rsid w:val="00E60A44"/>
    <w:rsid w:val="00E61B22"/>
    <w:rsid w:val="00E666EA"/>
    <w:rsid w:val="00E74087"/>
    <w:rsid w:val="00E85CEA"/>
    <w:rsid w:val="00E8690C"/>
    <w:rsid w:val="00E877DA"/>
    <w:rsid w:val="00E96118"/>
    <w:rsid w:val="00E97C53"/>
    <w:rsid w:val="00EA6493"/>
    <w:rsid w:val="00EA70F3"/>
    <w:rsid w:val="00EA7336"/>
    <w:rsid w:val="00EA7476"/>
    <w:rsid w:val="00EB0651"/>
    <w:rsid w:val="00EB164D"/>
    <w:rsid w:val="00EB1F89"/>
    <w:rsid w:val="00EB1FC2"/>
    <w:rsid w:val="00EB518E"/>
    <w:rsid w:val="00EB6A0B"/>
    <w:rsid w:val="00EC14DF"/>
    <w:rsid w:val="00EC1BB9"/>
    <w:rsid w:val="00ED3B32"/>
    <w:rsid w:val="00ED4484"/>
    <w:rsid w:val="00ED6B45"/>
    <w:rsid w:val="00ED7346"/>
    <w:rsid w:val="00ED77F3"/>
    <w:rsid w:val="00EE32FD"/>
    <w:rsid w:val="00EE45D4"/>
    <w:rsid w:val="00EE7DAE"/>
    <w:rsid w:val="00EF1410"/>
    <w:rsid w:val="00EF6739"/>
    <w:rsid w:val="00EF7ED6"/>
    <w:rsid w:val="00F05BB5"/>
    <w:rsid w:val="00F113BF"/>
    <w:rsid w:val="00F20633"/>
    <w:rsid w:val="00F20ED0"/>
    <w:rsid w:val="00F2337D"/>
    <w:rsid w:val="00F25908"/>
    <w:rsid w:val="00F26E37"/>
    <w:rsid w:val="00F32A7C"/>
    <w:rsid w:val="00F34EC4"/>
    <w:rsid w:val="00F374E5"/>
    <w:rsid w:val="00F4271F"/>
    <w:rsid w:val="00F54692"/>
    <w:rsid w:val="00F5534E"/>
    <w:rsid w:val="00F6042B"/>
    <w:rsid w:val="00F62A47"/>
    <w:rsid w:val="00F62DCD"/>
    <w:rsid w:val="00F6634C"/>
    <w:rsid w:val="00F724C7"/>
    <w:rsid w:val="00F7451A"/>
    <w:rsid w:val="00F745DD"/>
    <w:rsid w:val="00F76B03"/>
    <w:rsid w:val="00F76EBD"/>
    <w:rsid w:val="00F8478E"/>
    <w:rsid w:val="00F84AC0"/>
    <w:rsid w:val="00F84B99"/>
    <w:rsid w:val="00F85769"/>
    <w:rsid w:val="00F8700A"/>
    <w:rsid w:val="00F91124"/>
    <w:rsid w:val="00FA283C"/>
    <w:rsid w:val="00FA3223"/>
    <w:rsid w:val="00FA5B9C"/>
    <w:rsid w:val="00FA6956"/>
    <w:rsid w:val="00FB0572"/>
    <w:rsid w:val="00FB05EA"/>
    <w:rsid w:val="00FC2E91"/>
    <w:rsid w:val="00FC6AE0"/>
    <w:rsid w:val="00FD0C4A"/>
    <w:rsid w:val="00FD2680"/>
    <w:rsid w:val="00FD73B1"/>
    <w:rsid w:val="00FE156B"/>
    <w:rsid w:val="00FE77D9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customStyle="1" w:styleId="afc">
    <w:name w:val="Текст документа"/>
    <w:basedOn w:val="a1"/>
    <w:rsid w:val="00191ECA"/>
    <w:pPr>
      <w:suppressAutoHyphens/>
      <w:spacing w:before="120" w:after="120"/>
      <w:ind w:firstLine="709"/>
    </w:pPr>
    <w:rPr>
      <w:rFonts w:eastAsia="Times New Roman" w:cs="Times New Roman"/>
      <w:sz w:val="28"/>
      <w:szCs w:val="24"/>
      <w:lang w:eastAsia="zh-CN" w:bidi="en-US"/>
    </w:rPr>
  </w:style>
  <w:style w:type="paragraph" w:customStyle="1" w:styleId="13">
    <w:name w:val="Название объекта1"/>
    <w:basedOn w:val="a1"/>
    <w:next w:val="a1"/>
    <w:rsid w:val="00981AE3"/>
    <w:pPr>
      <w:suppressAutoHyphens/>
      <w:spacing w:before="0" w:line="240" w:lineRule="auto"/>
      <w:ind w:firstLine="0"/>
      <w:contextualSpacing w:val="0"/>
    </w:pPr>
    <w:rPr>
      <w:rFonts w:ascii="Arial" w:eastAsia="Times New Roman" w:hAnsi="Arial" w:cs="Arial"/>
      <w:b/>
      <w:sz w:val="20"/>
      <w:szCs w:val="20"/>
      <w:lang w:eastAsia="zh-CN"/>
    </w:rPr>
  </w:style>
  <w:style w:type="paragraph" w:customStyle="1" w:styleId="paragraph">
    <w:name w:val="paragraph"/>
    <w:basedOn w:val="a1"/>
    <w:rsid w:val="003306BA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eop">
    <w:name w:val="eop"/>
    <w:basedOn w:val="a2"/>
    <w:rsid w:val="003306BA"/>
  </w:style>
  <w:style w:type="character" w:customStyle="1" w:styleId="normaltextrun">
    <w:name w:val="normaltextrun"/>
    <w:basedOn w:val="a2"/>
    <w:rsid w:val="003306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5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3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7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3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93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0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ABE365F-C717-437E-BE6A-5A8715123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</Template>
  <TotalTime>181</TotalTime>
  <Pages>15</Pages>
  <Words>1689</Words>
  <Characters>9631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11298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Черезов Вадим Валентинович</cp:lastModifiedBy>
  <cp:revision>76</cp:revision>
  <cp:lastPrinted>2019-07-22T11:48:00Z</cp:lastPrinted>
  <dcterms:created xsi:type="dcterms:W3CDTF">2025-10-18T17:11:00Z</dcterms:created>
  <dcterms:modified xsi:type="dcterms:W3CDTF">2025-11-11T17:38:00Z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